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E1E4" w14:textId="6FBB15AE" w:rsidR="003124FF" w:rsidRPr="00B36644" w:rsidRDefault="002233A5" w:rsidP="009A6EA4">
      <w:pPr>
        <w:pStyle w:val="Title"/>
        <w:rPr>
          <w:color w:val="403152" w:themeColor="accent4" w:themeShade="80"/>
        </w:rPr>
      </w:pPr>
      <w:r>
        <w:rPr>
          <w:color w:val="403152" w:themeColor="accent4" w:themeShade="80"/>
        </w:rPr>
        <w:t>Comprehensive</w:t>
      </w:r>
      <w:r w:rsidR="00412B1E" w:rsidRPr="00B36644">
        <w:rPr>
          <w:color w:val="403152" w:themeColor="accent4" w:themeShade="80"/>
        </w:rPr>
        <w:t xml:space="preserve"> – QUIZ Template</w:t>
      </w:r>
    </w:p>
    <w:p w14:paraId="4813AFFC" w14:textId="4B0239A3" w:rsidR="00064B53" w:rsidRDefault="00051675" w:rsidP="00064B53">
      <w:pPr>
        <w:pStyle w:val="Default"/>
        <w:rPr>
          <w:sz w:val="20"/>
          <w:szCs w:val="20"/>
        </w:rPr>
      </w:pPr>
      <w:r>
        <w:t>[</w:t>
      </w:r>
      <w:r w:rsidR="00250D47" w:rsidRPr="00F066AF">
        <w:rPr>
          <w:b/>
          <w:bCs/>
          <w:color w:val="548DD4" w:themeColor="text2" w:themeTint="99"/>
        </w:rPr>
        <w:t xml:space="preserve">K1 </w:t>
      </w:r>
      <w:r w:rsidR="00ED28A4">
        <w:rPr>
          <w:b/>
          <w:bCs/>
          <w:color w:val="548DD4" w:themeColor="text2" w:themeTint="99"/>
        </w:rPr>
        <w:t>–</w:t>
      </w:r>
      <w:r w:rsidR="009D3006">
        <w:rPr>
          <w:b/>
          <w:bCs/>
          <w:color w:val="548DD4" w:themeColor="text2" w:themeTint="99"/>
        </w:rPr>
        <w:t xml:space="preserve"> </w:t>
      </w:r>
      <w:r w:rsidR="002233A5">
        <w:rPr>
          <w:b/>
          <w:bCs/>
          <w:color w:val="548DD4" w:themeColor="text2" w:themeTint="99"/>
        </w:rPr>
        <w:t>Course Code</w:t>
      </w:r>
      <w:r>
        <w:t>]</w:t>
      </w:r>
      <w:r w:rsidR="00064B53" w:rsidRPr="00064B53">
        <w:rPr>
          <w:sz w:val="20"/>
          <w:szCs w:val="20"/>
        </w:rPr>
        <w:t xml:space="preserve"> </w:t>
      </w:r>
    </w:p>
    <w:p w14:paraId="36532D51" w14:textId="77777777" w:rsidR="00064B53" w:rsidRDefault="00064B53" w:rsidP="00064B53">
      <w:pPr>
        <w:pStyle w:val="Default"/>
        <w:rPr>
          <w:sz w:val="20"/>
          <w:szCs w:val="20"/>
        </w:rPr>
      </w:pPr>
    </w:p>
    <w:p w14:paraId="2FFE3CF1" w14:textId="77777777" w:rsidR="00B36644" w:rsidRDefault="00B36644" w:rsidP="00B36644">
      <w:pPr>
        <w:pStyle w:val="Heading2"/>
      </w:pPr>
      <w:r>
        <w:t xml:space="preserve">Q-01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68D42664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4AC16" w14:textId="11C47C03" w:rsidR="00B36644" w:rsidRDefault="00B36644" w:rsidP="00ED28A4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AAD38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01AF00AF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1BD7F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F6B94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1F6F3661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9ECFA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4FD87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43EF231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E2CF4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B36644" w14:paraId="18E65F05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5E163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2444A5" w14:textId="64221DC5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6A31D3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65B39" w14:textId="77777777" w:rsidR="00B36644" w:rsidRDefault="00B36644" w:rsidP="00AE667A">
            <w:pPr>
              <w:pStyle w:val="QFGrade"/>
            </w:pPr>
            <w:r>
              <w:t>100</w:t>
            </w:r>
          </w:p>
        </w:tc>
      </w:tr>
      <w:tr w:rsidR="00B36644" w14:paraId="3F49E0FE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7F6F7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2A4BC0" w14:textId="0BDD0854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A905C7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F750A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106C7EA0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93A88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57271B" w14:textId="3995385C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841D62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82BFE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3D5199F3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28150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67B4F3" w14:textId="2CA003F4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495B4C8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522B6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</w:tbl>
    <w:p w14:paraId="7E8BE69A" w14:textId="77777777" w:rsidR="00B36644" w:rsidRDefault="00B36644" w:rsidP="00B36644"/>
    <w:p w14:paraId="581A8E4A" w14:textId="77777777" w:rsidR="00B36644" w:rsidRDefault="00B36644" w:rsidP="00B36644">
      <w:pPr>
        <w:pStyle w:val="Heading2"/>
      </w:pPr>
      <w:r>
        <w:t xml:space="preserve">Q-02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3D3FE464" w14:textId="77777777" w:rsidTr="00ED28A4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19FE7" w14:textId="27D2FC34" w:rsidR="00B36644" w:rsidRDefault="00B36644" w:rsidP="00ED28A4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00D6D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183B5AD7" w14:textId="77777777" w:rsidTr="00ED28A4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9A958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266B6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27F3A885" w14:textId="77777777" w:rsidTr="00ED28A4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8B45C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C077D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C48069F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2F526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ED28A4" w14:paraId="6D7E6652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4B794" w14:textId="77777777" w:rsidR="00ED28A4" w:rsidRDefault="00ED28A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538A9F" w14:textId="3D977506" w:rsidR="00ED28A4" w:rsidRDefault="00ED28A4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4F9D825" w14:textId="77777777" w:rsidR="00ED28A4" w:rsidRDefault="00ED28A4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5C9E0" w14:textId="77777777" w:rsidR="00ED28A4" w:rsidRDefault="00ED28A4" w:rsidP="00AE667A">
            <w:pPr>
              <w:pStyle w:val="QFGrade"/>
            </w:pPr>
            <w:r>
              <w:t>0</w:t>
            </w:r>
          </w:p>
        </w:tc>
      </w:tr>
      <w:tr w:rsidR="00ED28A4" w14:paraId="04125CAF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850BA" w14:textId="77777777" w:rsidR="00ED28A4" w:rsidRDefault="00ED28A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ADA9A5" w14:textId="76713C5F" w:rsidR="00ED28A4" w:rsidRDefault="00ED28A4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F51C9A7" w14:textId="77777777" w:rsidR="00ED28A4" w:rsidRDefault="00ED28A4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1D3AD" w14:textId="77777777" w:rsidR="00ED28A4" w:rsidRDefault="00E935B3" w:rsidP="00AE667A">
            <w:pPr>
              <w:pStyle w:val="QFGrade"/>
            </w:pPr>
            <w:r>
              <w:t>100</w:t>
            </w:r>
          </w:p>
        </w:tc>
      </w:tr>
      <w:tr w:rsidR="00ED28A4" w14:paraId="35EB6D2E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A47F7" w14:textId="77777777" w:rsidR="00ED28A4" w:rsidRDefault="00ED28A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27B6E2" w14:textId="7125F681" w:rsidR="00ED28A4" w:rsidRDefault="00ED28A4" w:rsidP="00E935B3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B9FC203" w14:textId="77777777" w:rsidR="00ED28A4" w:rsidRDefault="00ED28A4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2B2A0" w14:textId="77777777" w:rsidR="00ED28A4" w:rsidRDefault="00ED28A4" w:rsidP="00AE667A">
            <w:pPr>
              <w:pStyle w:val="QFGrade"/>
            </w:pPr>
            <w:r>
              <w:t>0</w:t>
            </w:r>
          </w:p>
        </w:tc>
      </w:tr>
      <w:tr w:rsidR="00ED28A4" w14:paraId="34486BA2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5B60" w14:textId="77777777" w:rsidR="00ED28A4" w:rsidRDefault="00ED28A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66274C" w14:textId="586EA594" w:rsidR="00ED28A4" w:rsidRDefault="00ED28A4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1FE7C01" w14:textId="77777777" w:rsidR="00ED28A4" w:rsidRDefault="00ED28A4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13B1" w14:textId="77777777" w:rsidR="00ED28A4" w:rsidRDefault="00ED28A4" w:rsidP="00AE667A">
            <w:pPr>
              <w:pStyle w:val="QFGrade"/>
            </w:pPr>
            <w:r>
              <w:t>0</w:t>
            </w:r>
          </w:p>
        </w:tc>
      </w:tr>
    </w:tbl>
    <w:p w14:paraId="5955E2EB" w14:textId="77777777" w:rsidR="00B36644" w:rsidRDefault="00B36644" w:rsidP="00B36644"/>
    <w:p w14:paraId="4EEF2CA2" w14:textId="77777777" w:rsidR="00B36644" w:rsidRDefault="00B36644" w:rsidP="00B36644">
      <w:pPr>
        <w:pStyle w:val="Heading2"/>
      </w:pPr>
      <w:r>
        <w:t xml:space="preserve">Q-03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1EC73782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025D5" w14:textId="4CA052DB" w:rsidR="00B36644" w:rsidRDefault="00B36644" w:rsidP="00AE667A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83432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51E26374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94BCB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D9539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061850F8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E385F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58F8B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DB0AB3A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5A0D7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B36644" w14:paraId="46ECF4AE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6ED1E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238C7C" w14:textId="680881C6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D1632A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60E3B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0931F16E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38BCF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C73A72" w14:textId="296787EF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81A14BB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A4ABD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435BF9CE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7C859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9DF1CC" w14:textId="03D6B119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51F56E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13A07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581BD6F4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B36D1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C2C7BF" w14:textId="5E54B451" w:rsidR="00B36644" w:rsidRDefault="00B36644" w:rsidP="00BC37EB"/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075995F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980B8" w14:textId="77777777" w:rsidR="00B36644" w:rsidRDefault="00E935B3" w:rsidP="00AE667A">
            <w:pPr>
              <w:pStyle w:val="QFGrade"/>
            </w:pPr>
            <w:r>
              <w:t>10</w:t>
            </w:r>
            <w:r w:rsidR="00B36644">
              <w:t>0</w:t>
            </w:r>
          </w:p>
        </w:tc>
      </w:tr>
    </w:tbl>
    <w:p w14:paraId="3F122CC0" w14:textId="77777777" w:rsidR="00B36644" w:rsidRDefault="00B36644" w:rsidP="00B36644"/>
    <w:p w14:paraId="374BA0FC" w14:textId="77777777" w:rsidR="00B36644" w:rsidRDefault="00B36644" w:rsidP="00B36644">
      <w:pPr>
        <w:pStyle w:val="Heading2"/>
      </w:pPr>
      <w:r>
        <w:t xml:space="preserve">Q-04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3B20CC39" w14:textId="77777777" w:rsidTr="00422173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BB837" w14:textId="1CFE6F82" w:rsidR="00B36644" w:rsidRDefault="00B36644" w:rsidP="00422173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6F990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4B354564" w14:textId="77777777" w:rsidTr="00422173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78869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91EF3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3EF0D3F6" w14:textId="77777777" w:rsidTr="00422173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3E392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E347F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4A0F1E3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C4DC7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BC37EB" w14:paraId="7C2F3D02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06A32" w14:textId="77777777" w:rsidR="00BC37EB" w:rsidRDefault="00BC37EB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F6D43D" w14:textId="36B9A9ED" w:rsidR="00BC37EB" w:rsidRDefault="00BC37EB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238D3FE" w14:textId="77777777" w:rsidR="00BC37EB" w:rsidRDefault="00BC37EB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99B14" w14:textId="77777777" w:rsidR="00BC37EB" w:rsidRDefault="00BC37EB" w:rsidP="00AE667A">
            <w:pPr>
              <w:pStyle w:val="QFGrade"/>
            </w:pPr>
            <w:r>
              <w:t>0</w:t>
            </w:r>
          </w:p>
        </w:tc>
      </w:tr>
      <w:tr w:rsidR="00BC37EB" w14:paraId="7E912519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6166" w14:textId="77777777" w:rsidR="00BC37EB" w:rsidRDefault="00BC37EB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5960A5" w14:textId="0BB8B321" w:rsidR="00BC37EB" w:rsidRDefault="00BC37EB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4DD6493" w14:textId="77777777" w:rsidR="00BC37EB" w:rsidRDefault="00BC37EB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80B95" w14:textId="77777777" w:rsidR="00BC37EB" w:rsidRDefault="00BC37EB" w:rsidP="00AE667A">
            <w:pPr>
              <w:pStyle w:val="QFGrade"/>
            </w:pPr>
            <w:r>
              <w:t>0</w:t>
            </w:r>
          </w:p>
        </w:tc>
      </w:tr>
      <w:tr w:rsidR="00BC37EB" w14:paraId="00B395A1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92559" w14:textId="77777777" w:rsidR="00BC37EB" w:rsidRDefault="00BC37EB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2A8527" w14:textId="47BCBE26" w:rsidR="00BC37EB" w:rsidRDefault="00BC37EB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042D707" w14:textId="77777777" w:rsidR="00BC37EB" w:rsidRDefault="00BC37EB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FE14F" w14:textId="77777777" w:rsidR="00BC37EB" w:rsidRDefault="00BC37EB" w:rsidP="00AE667A">
            <w:pPr>
              <w:pStyle w:val="QFGrade"/>
            </w:pPr>
            <w:r>
              <w:t>0</w:t>
            </w:r>
          </w:p>
        </w:tc>
      </w:tr>
      <w:tr w:rsidR="00BC37EB" w14:paraId="39023501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FF3C5" w14:textId="77777777" w:rsidR="00BC37EB" w:rsidRDefault="00BC37EB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B77B79" w14:textId="2ED78462" w:rsidR="00BC37EB" w:rsidRDefault="00BC37EB" w:rsidP="00AE667A"/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08AB0F" w14:textId="77777777" w:rsidR="00BC37EB" w:rsidRDefault="00BC37EB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7075D" w14:textId="77777777" w:rsidR="00BC37EB" w:rsidRDefault="00BC37EB" w:rsidP="00BC37EB">
            <w:pPr>
              <w:pStyle w:val="QFGrade"/>
            </w:pPr>
            <w:r>
              <w:t>100</w:t>
            </w:r>
          </w:p>
        </w:tc>
      </w:tr>
    </w:tbl>
    <w:p w14:paraId="24B84660" w14:textId="77777777" w:rsidR="00B36644" w:rsidRDefault="00B36644" w:rsidP="00B36644"/>
    <w:p w14:paraId="4C7090A3" w14:textId="77777777" w:rsidR="00B36644" w:rsidRDefault="00B36644" w:rsidP="00B36644">
      <w:pPr>
        <w:pStyle w:val="Heading2"/>
      </w:pPr>
      <w:r>
        <w:lastRenderedPageBreak/>
        <w:t xml:space="preserve">Q-05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26D7829D" w14:textId="77777777" w:rsidTr="003341D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9AD29" w14:textId="2EA623D7" w:rsidR="00B36644" w:rsidRDefault="00B36644" w:rsidP="003341D0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4BF9C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62662E5D" w14:textId="77777777" w:rsidTr="003341D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A8AB1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70FA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4473D1A1" w14:textId="77777777" w:rsidTr="003341D0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D9642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A07BD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417CC7B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C570A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3341D0" w14:paraId="45BC9DAE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DF3C4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BD7DB9" w14:textId="1E2EA69E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8CDBAD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461E6" w14:textId="77777777" w:rsidR="003341D0" w:rsidRDefault="003341D0" w:rsidP="00AE667A">
            <w:pPr>
              <w:pStyle w:val="QFGrade"/>
            </w:pPr>
            <w:r>
              <w:t>0</w:t>
            </w:r>
          </w:p>
        </w:tc>
      </w:tr>
      <w:tr w:rsidR="003341D0" w14:paraId="72E7AF4F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9EFFA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784CDE" w14:textId="7EBAB40A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C29D503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DB14D" w14:textId="77777777" w:rsidR="003341D0" w:rsidRDefault="003341D0" w:rsidP="00AE667A">
            <w:pPr>
              <w:pStyle w:val="QFGrade"/>
            </w:pPr>
            <w:r>
              <w:t>100</w:t>
            </w:r>
          </w:p>
        </w:tc>
      </w:tr>
      <w:tr w:rsidR="003341D0" w14:paraId="3FB48B96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D6FD2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F7AA85" w14:textId="5B99F01F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055AB59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B5911" w14:textId="77777777" w:rsidR="003341D0" w:rsidRDefault="003341D0" w:rsidP="00AE667A">
            <w:pPr>
              <w:pStyle w:val="QFGrade"/>
            </w:pPr>
            <w:r>
              <w:t>0</w:t>
            </w:r>
          </w:p>
        </w:tc>
      </w:tr>
      <w:tr w:rsidR="003341D0" w14:paraId="257C8708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BCBFE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AD8DB1" w14:textId="3B9DC548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5217E8A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059AA" w14:textId="77777777" w:rsidR="003341D0" w:rsidRDefault="003341D0" w:rsidP="00AE667A">
            <w:pPr>
              <w:pStyle w:val="QFGrade"/>
            </w:pPr>
            <w:r>
              <w:t>0</w:t>
            </w:r>
          </w:p>
        </w:tc>
      </w:tr>
    </w:tbl>
    <w:p w14:paraId="35550131" w14:textId="77777777" w:rsidR="00B36644" w:rsidRDefault="00B36644" w:rsidP="00B36644"/>
    <w:p w14:paraId="191B92FD" w14:textId="77777777" w:rsidR="00B36644" w:rsidRDefault="00B36644" w:rsidP="00B36644">
      <w:pPr>
        <w:pStyle w:val="Heading2"/>
      </w:pPr>
      <w:r>
        <w:t xml:space="preserve">Q-06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5B9D5090" w14:textId="77777777" w:rsidTr="003341D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2B3C0" w14:textId="1B7E027F" w:rsidR="00B36644" w:rsidRPr="00D92E88" w:rsidRDefault="00B36644" w:rsidP="00D92E88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69D4D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33088B6F" w14:textId="77777777" w:rsidTr="003341D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889FE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2A6DF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12C42118" w14:textId="77777777" w:rsidTr="003341D0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9F3AB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5D8DC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33D65CA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69F24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3341D0" w14:paraId="400365EB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64740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581834" w14:textId="470A9AA1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8A52DFA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944F" w14:textId="77777777" w:rsidR="003341D0" w:rsidRDefault="003341D0" w:rsidP="00AE667A">
            <w:pPr>
              <w:pStyle w:val="QFGrade"/>
            </w:pPr>
            <w:r>
              <w:t>0</w:t>
            </w:r>
          </w:p>
        </w:tc>
      </w:tr>
      <w:tr w:rsidR="003341D0" w14:paraId="788220E0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9C103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1E655C" w14:textId="7CDAE9DA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2234905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53369" w14:textId="77777777" w:rsidR="003341D0" w:rsidRDefault="003341D0" w:rsidP="00AE667A">
            <w:pPr>
              <w:pStyle w:val="QFGrade"/>
            </w:pPr>
            <w:r>
              <w:t>0</w:t>
            </w:r>
          </w:p>
        </w:tc>
      </w:tr>
      <w:tr w:rsidR="003341D0" w14:paraId="65C5D195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43A7F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B4DD32" w14:textId="754A4874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696B6CF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FEF8D" w14:textId="77777777" w:rsidR="003341D0" w:rsidRDefault="00C53B68" w:rsidP="00AE667A">
            <w:pPr>
              <w:pStyle w:val="QFGrade"/>
            </w:pPr>
            <w:r>
              <w:t>10</w:t>
            </w:r>
            <w:r w:rsidR="003341D0">
              <w:t>0</w:t>
            </w:r>
          </w:p>
        </w:tc>
      </w:tr>
      <w:tr w:rsidR="003341D0" w14:paraId="4275C26C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62767" w14:textId="77777777" w:rsidR="003341D0" w:rsidRDefault="003341D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22984D" w14:textId="3DCA7883" w:rsidR="003341D0" w:rsidRDefault="003341D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E397B72" w14:textId="77777777" w:rsidR="003341D0" w:rsidRDefault="003341D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1841A" w14:textId="77777777" w:rsidR="003341D0" w:rsidRDefault="003341D0" w:rsidP="00AE667A">
            <w:pPr>
              <w:pStyle w:val="QFGrade"/>
            </w:pPr>
            <w:r>
              <w:t>0</w:t>
            </w:r>
          </w:p>
        </w:tc>
      </w:tr>
    </w:tbl>
    <w:p w14:paraId="3AB06F11" w14:textId="77777777" w:rsidR="00B36644" w:rsidRDefault="00B36644" w:rsidP="00B36644"/>
    <w:p w14:paraId="1DA1C41B" w14:textId="77777777" w:rsidR="00B36644" w:rsidRDefault="00B36644" w:rsidP="00B36644">
      <w:pPr>
        <w:pStyle w:val="Heading2"/>
      </w:pPr>
      <w:r>
        <w:t xml:space="preserve">Q-07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594B56B0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D0CFC" w14:textId="09456A45" w:rsidR="00B36644" w:rsidRDefault="00B36644" w:rsidP="001E6036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7FCD5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6E04707E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97993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9DBDD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19E59FE3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C8F5B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45A04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2E41FE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66E62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B36644" w14:paraId="1B558E62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39731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3BF077" w14:textId="3CB39538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584F1E0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006E7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409B56DF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3FD80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60DE4F" w14:textId="50706327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A3D491F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B34F5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7A1D3665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087E0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494E33" w14:textId="0298B8E5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349F2B6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11771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77A07D40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CB38E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4139F5" w14:textId="37F9E7FB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595101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58DDF" w14:textId="77777777" w:rsidR="00B36644" w:rsidRDefault="001E6036" w:rsidP="00AE667A">
            <w:pPr>
              <w:pStyle w:val="QFGrade"/>
            </w:pPr>
            <w:r>
              <w:t>10</w:t>
            </w:r>
            <w:r w:rsidR="00B36644">
              <w:t>0</w:t>
            </w:r>
          </w:p>
        </w:tc>
      </w:tr>
    </w:tbl>
    <w:p w14:paraId="62F1E6E6" w14:textId="77777777" w:rsidR="00B36644" w:rsidRDefault="00B36644" w:rsidP="00B36644"/>
    <w:p w14:paraId="7534000F" w14:textId="77777777" w:rsidR="00B36644" w:rsidRDefault="00B36644" w:rsidP="00B36644">
      <w:pPr>
        <w:pStyle w:val="Heading2"/>
      </w:pPr>
      <w:r>
        <w:t xml:space="preserve">Q-08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20F4D8B9" w14:textId="77777777" w:rsidTr="001E6036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33EFA" w14:textId="081F8810" w:rsidR="00B36644" w:rsidRDefault="00B36644" w:rsidP="001E6036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DCA8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7B77DB30" w14:textId="77777777" w:rsidTr="001E6036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AF3D1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8851F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157E03B6" w14:textId="77777777" w:rsidTr="001E6036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0B3FA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55B42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FAAB9DB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90051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1E6036" w14:paraId="038FD6EA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12041" w14:textId="77777777" w:rsidR="001E6036" w:rsidRDefault="001E6036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1F2DDD" w14:textId="01BE5061" w:rsidR="001E6036" w:rsidRDefault="001E6036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A2F3F5E" w14:textId="77777777" w:rsidR="001E6036" w:rsidRDefault="001E6036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EC8F3" w14:textId="77777777" w:rsidR="001E6036" w:rsidRDefault="001E6036" w:rsidP="00AE667A">
            <w:pPr>
              <w:pStyle w:val="QFGrade"/>
            </w:pPr>
            <w:r>
              <w:t>0</w:t>
            </w:r>
          </w:p>
        </w:tc>
      </w:tr>
      <w:tr w:rsidR="001E6036" w14:paraId="6C579E41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4912B" w14:textId="77777777" w:rsidR="001E6036" w:rsidRDefault="001E6036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B2075F" w14:textId="7D1E3FAC" w:rsidR="001E6036" w:rsidRDefault="001E6036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7D19ECE" w14:textId="77777777" w:rsidR="001E6036" w:rsidRDefault="001E6036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60FC3" w14:textId="77777777" w:rsidR="001E6036" w:rsidRDefault="001E6036" w:rsidP="00AE667A">
            <w:pPr>
              <w:pStyle w:val="QFGrade"/>
            </w:pPr>
            <w:r>
              <w:t>100</w:t>
            </w:r>
          </w:p>
        </w:tc>
      </w:tr>
      <w:tr w:rsidR="001E6036" w14:paraId="360EA9BD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F0B89" w14:textId="77777777" w:rsidR="001E6036" w:rsidRDefault="001E6036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4A8492" w14:textId="0C7DB0A9" w:rsidR="001E6036" w:rsidRDefault="001E6036" w:rsidP="001E6036">
            <w:pPr>
              <w:pStyle w:val="Cell"/>
              <w:ind w:left="0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2CCD457" w14:textId="77777777" w:rsidR="001E6036" w:rsidRDefault="001E6036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FED3" w14:textId="77777777" w:rsidR="001E6036" w:rsidRDefault="001E6036" w:rsidP="00AE667A">
            <w:pPr>
              <w:pStyle w:val="QFGrade"/>
            </w:pPr>
            <w:r>
              <w:t>0</w:t>
            </w:r>
          </w:p>
        </w:tc>
      </w:tr>
      <w:tr w:rsidR="001E6036" w14:paraId="5DE75270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27D44" w14:textId="77777777" w:rsidR="001E6036" w:rsidRDefault="001E6036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DC9016" w14:textId="4CEF01A9" w:rsidR="001E6036" w:rsidRDefault="001E6036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1909BE5" w14:textId="77777777" w:rsidR="001E6036" w:rsidRDefault="001E6036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97C6D" w14:textId="77777777" w:rsidR="001E6036" w:rsidRDefault="001E6036" w:rsidP="00AE667A">
            <w:pPr>
              <w:pStyle w:val="QFGrade"/>
            </w:pPr>
            <w:r>
              <w:t>0</w:t>
            </w:r>
          </w:p>
        </w:tc>
      </w:tr>
    </w:tbl>
    <w:p w14:paraId="0E5281A9" w14:textId="77777777" w:rsidR="00B36644" w:rsidRDefault="00B36644" w:rsidP="00B36644"/>
    <w:p w14:paraId="0E44E440" w14:textId="77777777" w:rsidR="00B36644" w:rsidRDefault="00B36644" w:rsidP="00B36644">
      <w:pPr>
        <w:pStyle w:val="Heading2"/>
      </w:pPr>
      <w:r>
        <w:t xml:space="preserve">Q-09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44D677F8" w14:textId="77777777" w:rsidTr="00BA4B93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5130A" w14:textId="26ED8970" w:rsidR="00B36644" w:rsidRDefault="00B36644" w:rsidP="00AE667A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82B6A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763BA3AF" w14:textId="77777777" w:rsidTr="00BA4B93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545AC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EDCDC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4B25837F" w14:textId="77777777" w:rsidTr="00BA4B93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36084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A902E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19A0196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BBF44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BA4B93" w14:paraId="6485DA0E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27946" w14:textId="77777777" w:rsidR="00BA4B93" w:rsidRDefault="00BA4B93" w:rsidP="00AE667A">
            <w:pPr>
              <w:pStyle w:val="QFOption"/>
              <w:spacing w:line="220" w:lineRule="atLeast"/>
            </w:pPr>
            <w:r>
              <w:lastRenderedPageBreak/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635FFA" w14:textId="1DE23D84" w:rsidR="00BA4B93" w:rsidRDefault="00BA4B93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F65C2E1" w14:textId="77777777" w:rsidR="00BA4B93" w:rsidRDefault="00BA4B93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1E90A" w14:textId="77777777" w:rsidR="00BA4B93" w:rsidRDefault="00BA4B93" w:rsidP="00AE667A">
            <w:pPr>
              <w:pStyle w:val="QFGrade"/>
            </w:pPr>
            <w:r>
              <w:t>0</w:t>
            </w:r>
          </w:p>
        </w:tc>
      </w:tr>
      <w:tr w:rsidR="00BA4B93" w14:paraId="7FAACC62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B387A" w14:textId="77777777" w:rsidR="00BA4B93" w:rsidRDefault="00BA4B93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82A805" w14:textId="0B5EA15C" w:rsidR="00BA4B93" w:rsidRDefault="00BA4B93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274797F" w14:textId="77777777" w:rsidR="00BA4B93" w:rsidRDefault="00BA4B93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5C105" w14:textId="77777777" w:rsidR="00BA4B93" w:rsidRDefault="00BA4B93" w:rsidP="00AE667A">
            <w:pPr>
              <w:pStyle w:val="QFGrade"/>
            </w:pPr>
            <w:r>
              <w:t>0</w:t>
            </w:r>
          </w:p>
        </w:tc>
      </w:tr>
      <w:tr w:rsidR="00BA4B93" w14:paraId="3E923967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FB733" w14:textId="77777777" w:rsidR="00BA4B93" w:rsidRDefault="00BA4B93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D3F313" w14:textId="486106EF" w:rsidR="00BA4B93" w:rsidRDefault="00BA4B93" w:rsidP="00AE667A">
            <w:pPr>
              <w:pStyle w:val="Cell"/>
              <w:ind w:left="0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C20E7AF" w14:textId="77777777" w:rsidR="00BA4B93" w:rsidRDefault="00BA4B93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FEDC" w14:textId="77777777" w:rsidR="00BA4B93" w:rsidRDefault="00BA4B93" w:rsidP="00AE667A">
            <w:pPr>
              <w:pStyle w:val="QFGrade"/>
            </w:pPr>
            <w:r>
              <w:t>100</w:t>
            </w:r>
          </w:p>
        </w:tc>
      </w:tr>
      <w:tr w:rsidR="00BA4B93" w14:paraId="38F48186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10B73" w14:textId="77777777" w:rsidR="00BA4B93" w:rsidRDefault="00BA4B93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10E4E3" w14:textId="4D53E7B9" w:rsidR="00BA4B93" w:rsidRDefault="00BA4B93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429B574" w14:textId="77777777" w:rsidR="00BA4B93" w:rsidRDefault="00BA4B93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2E694" w14:textId="77777777" w:rsidR="00BA4B93" w:rsidRDefault="00BA4B93" w:rsidP="00AE667A">
            <w:pPr>
              <w:pStyle w:val="QFGrade"/>
            </w:pPr>
            <w:r>
              <w:t>0</w:t>
            </w:r>
          </w:p>
        </w:tc>
      </w:tr>
    </w:tbl>
    <w:p w14:paraId="1719CFA5" w14:textId="77777777" w:rsidR="00B36644" w:rsidRDefault="00B36644" w:rsidP="00B36644"/>
    <w:p w14:paraId="543F97E0" w14:textId="77777777" w:rsidR="00B36644" w:rsidRDefault="00B36644" w:rsidP="00B36644">
      <w:pPr>
        <w:pStyle w:val="Heading2"/>
      </w:pPr>
      <w:r>
        <w:t xml:space="preserve">Q-10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B36644" w14:paraId="74F43E92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2494A" w14:textId="2293DF17" w:rsidR="00B36644" w:rsidRDefault="00B36644" w:rsidP="00AE667A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2585A" w14:textId="77777777" w:rsidR="00B36644" w:rsidRDefault="00B36644" w:rsidP="00AE667A">
            <w:pPr>
              <w:pStyle w:val="QFType"/>
            </w:pPr>
            <w:r>
              <w:t>MC</w:t>
            </w:r>
          </w:p>
        </w:tc>
      </w:tr>
      <w:tr w:rsidR="00B36644" w14:paraId="64BCF0F5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6AFD" w14:textId="77777777" w:rsidR="00B36644" w:rsidRDefault="00B36644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240CF" w14:textId="77777777" w:rsidR="00B36644" w:rsidRDefault="00B36644" w:rsidP="00AE667A">
            <w:pPr>
              <w:pStyle w:val="Cell"/>
            </w:pPr>
            <w:r>
              <w:t>1</w:t>
            </w:r>
          </w:p>
        </w:tc>
      </w:tr>
      <w:tr w:rsidR="00B36644" w14:paraId="38612DAC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4C3D7" w14:textId="77777777" w:rsidR="00B36644" w:rsidRDefault="00B36644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9EAF7" w14:textId="77777777" w:rsidR="00B36644" w:rsidRDefault="00B36644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F07FA18" w14:textId="77777777" w:rsidR="00B36644" w:rsidRDefault="00B36644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24801" w14:textId="77777777" w:rsidR="00B36644" w:rsidRDefault="00B36644" w:rsidP="00AE667A">
            <w:pPr>
              <w:pStyle w:val="TableHead"/>
            </w:pPr>
            <w:r>
              <w:t>Grade</w:t>
            </w:r>
          </w:p>
        </w:tc>
      </w:tr>
      <w:tr w:rsidR="00B36644" w14:paraId="18C7E99D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FB20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ABB3B8" w14:textId="6A08E517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B1A836B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8E18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080CF509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9FD08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4D034F" w14:textId="724983B6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884BAA7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610C" w14:textId="77777777" w:rsidR="00B36644" w:rsidRDefault="00356097" w:rsidP="00AE667A">
            <w:pPr>
              <w:pStyle w:val="QFGrade"/>
            </w:pPr>
            <w:r>
              <w:t>10</w:t>
            </w:r>
            <w:r w:rsidR="00B36644">
              <w:t>0</w:t>
            </w:r>
          </w:p>
        </w:tc>
      </w:tr>
      <w:tr w:rsidR="00B36644" w14:paraId="65265CD7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10E6B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3308E5" w14:textId="094ECD97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7E913EE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E6A06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  <w:tr w:rsidR="00B36644" w14:paraId="7DAA5036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49D31" w14:textId="77777777" w:rsidR="00B36644" w:rsidRDefault="00B36644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CF28A9" w14:textId="2F31BFB2" w:rsidR="00B36644" w:rsidRDefault="00B36644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579649" w14:textId="77777777" w:rsidR="00B36644" w:rsidRDefault="00B36644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D65E2" w14:textId="77777777" w:rsidR="00B36644" w:rsidRDefault="00B36644" w:rsidP="00AE667A">
            <w:pPr>
              <w:pStyle w:val="QFGrade"/>
            </w:pPr>
            <w:r>
              <w:t>0</w:t>
            </w:r>
          </w:p>
        </w:tc>
      </w:tr>
    </w:tbl>
    <w:p w14:paraId="09D421E7" w14:textId="77777777" w:rsidR="00B36644" w:rsidRDefault="00B36644" w:rsidP="00B36644"/>
    <w:p w14:paraId="2A255F2E" w14:textId="77777777" w:rsidR="00CF1149" w:rsidRDefault="00CF1149" w:rsidP="00CF1149">
      <w:pPr>
        <w:pStyle w:val="Heading2"/>
      </w:pPr>
      <w:r>
        <w:t xml:space="preserve">Q-11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CF1149" w14:paraId="0A2BD912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12D64" w14:textId="3C497B38" w:rsidR="00CF1149" w:rsidRDefault="00CF1149" w:rsidP="00356097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752AE" w14:textId="77777777" w:rsidR="00CF1149" w:rsidRDefault="00CF1149" w:rsidP="00AE667A">
            <w:pPr>
              <w:pStyle w:val="QFType"/>
            </w:pPr>
            <w:r>
              <w:t>MC</w:t>
            </w:r>
          </w:p>
        </w:tc>
      </w:tr>
      <w:tr w:rsidR="00CF1149" w14:paraId="735D9CCC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344C1" w14:textId="77777777" w:rsidR="00CF1149" w:rsidRDefault="00CF1149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1894F" w14:textId="77777777" w:rsidR="00CF1149" w:rsidRDefault="00CF1149" w:rsidP="00AE667A">
            <w:pPr>
              <w:pStyle w:val="Cell"/>
            </w:pPr>
            <w:r>
              <w:t>1</w:t>
            </w:r>
          </w:p>
        </w:tc>
      </w:tr>
      <w:tr w:rsidR="00CF1149" w14:paraId="763D384E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53D1C" w14:textId="77777777" w:rsidR="00CF1149" w:rsidRDefault="00CF1149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56E2" w14:textId="77777777" w:rsidR="00CF1149" w:rsidRDefault="00CF1149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20FCB4F" w14:textId="77777777" w:rsidR="00CF1149" w:rsidRDefault="00CF1149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759CF" w14:textId="77777777" w:rsidR="00CF1149" w:rsidRDefault="00CF1149" w:rsidP="00AE667A">
            <w:pPr>
              <w:pStyle w:val="TableHead"/>
            </w:pPr>
            <w:r>
              <w:t>Grade</w:t>
            </w:r>
          </w:p>
        </w:tc>
      </w:tr>
      <w:tr w:rsidR="00CF1149" w14:paraId="511F6FDF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60DEF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715E91" w14:textId="2DB91882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E45CB3A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22EF0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  <w:tr w:rsidR="00CF1149" w14:paraId="49085865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B12D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80EC28" w14:textId="30EE0F64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0F08815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16765" w14:textId="77777777" w:rsidR="00CF1149" w:rsidRDefault="00356097" w:rsidP="00AE667A">
            <w:pPr>
              <w:pStyle w:val="QFGrade"/>
            </w:pPr>
            <w:r>
              <w:t>10</w:t>
            </w:r>
            <w:r w:rsidR="00CF1149">
              <w:t>0</w:t>
            </w:r>
          </w:p>
        </w:tc>
      </w:tr>
      <w:tr w:rsidR="00CF1149" w14:paraId="6BEAE2E2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3F833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C5B0BE" w14:textId="37D132D7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F1A384C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E9C31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  <w:tr w:rsidR="00CF1149" w14:paraId="55FDE148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EE533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7B9AFD" w14:textId="6F982ED4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3F59DFF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B216A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</w:tbl>
    <w:p w14:paraId="07B87814" w14:textId="77777777" w:rsidR="00CF1149" w:rsidRDefault="00CF1149" w:rsidP="00CF1149"/>
    <w:p w14:paraId="4AE3407A" w14:textId="77777777" w:rsidR="00CF1149" w:rsidRDefault="00CF1149" w:rsidP="00B36644"/>
    <w:p w14:paraId="0B2D5E6B" w14:textId="77777777" w:rsidR="00CF1149" w:rsidRDefault="00CF1149" w:rsidP="00CF1149">
      <w:pPr>
        <w:pStyle w:val="Heading2"/>
      </w:pPr>
      <w:r>
        <w:t xml:space="preserve">Q-12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CF1149" w14:paraId="31A38444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D708" w14:textId="512C5B58" w:rsidR="00CF1149" w:rsidRDefault="00CF1149" w:rsidP="00AE667A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53589" w14:textId="77777777" w:rsidR="00CF1149" w:rsidRDefault="00CF1149" w:rsidP="00AE667A">
            <w:pPr>
              <w:pStyle w:val="QFType"/>
            </w:pPr>
            <w:r>
              <w:t>MC</w:t>
            </w:r>
          </w:p>
        </w:tc>
      </w:tr>
      <w:tr w:rsidR="00CF1149" w14:paraId="44426687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5E0B8" w14:textId="77777777" w:rsidR="00CF1149" w:rsidRDefault="00CF1149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ADFA5" w14:textId="77777777" w:rsidR="00CF1149" w:rsidRDefault="00CF1149" w:rsidP="00AE667A">
            <w:pPr>
              <w:pStyle w:val="Cell"/>
            </w:pPr>
            <w:r>
              <w:t>1</w:t>
            </w:r>
          </w:p>
        </w:tc>
      </w:tr>
      <w:tr w:rsidR="00CF1149" w14:paraId="186C1C6A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41B9D" w14:textId="77777777" w:rsidR="00CF1149" w:rsidRDefault="00CF1149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3652" w14:textId="77777777" w:rsidR="00CF1149" w:rsidRDefault="00CF1149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C24AAEE" w14:textId="77777777" w:rsidR="00CF1149" w:rsidRDefault="00CF1149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E1658" w14:textId="77777777" w:rsidR="00CF1149" w:rsidRDefault="00CF1149" w:rsidP="00AE667A">
            <w:pPr>
              <w:pStyle w:val="TableHead"/>
            </w:pPr>
            <w:r>
              <w:t>Grade</w:t>
            </w:r>
          </w:p>
        </w:tc>
      </w:tr>
      <w:tr w:rsidR="00CF1149" w14:paraId="7FE8C1A6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ADE76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850114" w14:textId="4AA4CB20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187162F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AF292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  <w:tr w:rsidR="00CF1149" w14:paraId="761158F3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9EBD4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B8D47E" w14:textId="2F1164FD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BCD39E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F392E" w14:textId="77777777" w:rsidR="00CF1149" w:rsidRDefault="00356097" w:rsidP="00AE667A">
            <w:pPr>
              <w:pStyle w:val="QFGrade"/>
            </w:pPr>
            <w:r>
              <w:t>10</w:t>
            </w:r>
            <w:r w:rsidR="00CF1149">
              <w:t>0</w:t>
            </w:r>
          </w:p>
        </w:tc>
      </w:tr>
      <w:tr w:rsidR="00CF1149" w14:paraId="70B8C2B2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E47CF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658878" w14:textId="495C19FF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D314D3F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D21DC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  <w:tr w:rsidR="00CF1149" w14:paraId="651A198F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21554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C942A7" w14:textId="6D5E2E8A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70F0CB5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76853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</w:tbl>
    <w:p w14:paraId="355361E2" w14:textId="77777777" w:rsidR="00CF1149" w:rsidRDefault="00CF1149" w:rsidP="00CF1149"/>
    <w:p w14:paraId="5ADEFA42" w14:textId="77777777" w:rsidR="00CF1149" w:rsidRDefault="00CF1149" w:rsidP="00B36644"/>
    <w:p w14:paraId="3733AA0B" w14:textId="77777777" w:rsidR="00CF1149" w:rsidRDefault="00CF1149" w:rsidP="00CF1149">
      <w:pPr>
        <w:pStyle w:val="Heading2"/>
      </w:pPr>
      <w:r>
        <w:lastRenderedPageBreak/>
        <w:t xml:space="preserve">Q-13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CF1149" w14:paraId="0A22F9A7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F2955" w14:textId="62E01C26" w:rsidR="00CF1149" w:rsidRDefault="00CF1149" w:rsidP="00AE667A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18AB4" w14:textId="77777777" w:rsidR="00CF1149" w:rsidRDefault="00CF1149" w:rsidP="00AE667A">
            <w:pPr>
              <w:pStyle w:val="QFType"/>
            </w:pPr>
            <w:r>
              <w:t>MC</w:t>
            </w:r>
          </w:p>
        </w:tc>
      </w:tr>
      <w:tr w:rsidR="00CF1149" w14:paraId="7EA999B6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04279" w14:textId="77777777" w:rsidR="00CF1149" w:rsidRDefault="00CF1149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30EC0" w14:textId="77777777" w:rsidR="00CF1149" w:rsidRDefault="00CF1149" w:rsidP="00AE667A">
            <w:pPr>
              <w:pStyle w:val="Cell"/>
            </w:pPr>
            <w:r>
              <w:t>1</w:t>
            </w:r>
          </w:p>
        </w:tc>
      </w:tr>
      <w:tr w:rsidR="00CF1149" w14:paraId="57755D02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AE3A3" w14:textId="77777777" w:rsidR="00CF1149" w:rsidRDefault="00CF1149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BBC41" w14:textId="77777777" w:rsidR="00CF1149" w:rsidRDefault="00CF1149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9F1F3DC" w14:textId="77777777" w:rsidR="00CF1149" w:rsidRDefault="00CF1149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2E7E" w14:textId="77777777" w:rsidR="00CF1149" w:rsidRDefault="00CF1149" w:rsidP="00AE667A">
            <w:pPr>
              <w:pStyle w:val="TableHead"/>
            </w:pPr>
            <w:r>
              <w:t>Grade</w:t>
            </w:r>
          </w:p>
        </w:tc>
      </w:tr>
      <w:tr w:rsidR="00CF1149" w14:paraId="64619014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DE945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6AEA37" w14:textId="167D14C3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1A7F3E8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E066" w14:textId="77777777" w:rsidR="00CF1149" w:rsidRDefault="00CF1149" w:rsidP="00AE667A">
            <w:pPr>
              <w:pStyle w:val="QFGrade"/>
            </w:pPr>
            <w:r>
              <w:t>100</w:t>
            </w:r>
          </w:p>
        </w:tc>
      </w:tr>
      <w:tr w:rsidR="00CF1149" w14:paraId="4AB64E8B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1461B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4B306F" w14:textId="57924A8A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D8DD5C2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5F9A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  <w:tr w:rsidR="00CF1149" w14:paraId="76268AD7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FFBCB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B77A8" w14:textId="224277D6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24A4ADC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6CA2B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  <w:tr w:rsidR="00CF1149" w14:paraId="5A347478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9554A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39C309" w14:textId="6AFC0F34" w:rsidR="00CF1149" w:rsidRDefault="00CF1149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FC1139" w14:textId="77777777" w:rsidR="00CF1149" w:rsidRDefault="00CF1149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B98F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</w:tbl>
    <w:p w14:paraId="29651169" w14:textId="77777777" w:rsidR="00CF1149" w:rsidRDefault="00CF1149" w:rsidP="00CF1149"/>
    <w:p w14:paraId="2559BF9D" w14:textId="77777777" w:rsidR="00CF1149" w:rsidRDefault="00CF1149" w:rsidP="00CF1149">
      <w:pPr>
        <w:pStyle w:val="Heading2"/>
      </w:pPr>
      <w:r>
        <w:t xml:space="preserve">Q-14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CF1149" w14:paraId="228CD166" w14:textId="77777777" w:rsidTr="00C0315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8B509" w14:textId="0B033E63" w:rsidR="00CF1149" w:rsidRDefault="00CF1149" w:rsidP="00911A2E">
            <w:pPr>
              <w:pStyle w:val="Cell"/>
              <w:ind w:left="0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613A7" w14:textId="77777777" w:rsidR="00CF1149" w:rsidRDefault="00CF1149" w:rsidP="00AE667A">
            <w:pPr>
              <w:pStyle w:val="QFType"/>
            </w:pPr>
            <w:r>
              <w:t>MC</w:t>
            </w:r>
          </w:p>
        </w:tc>
      </w:tr>
      <w:tr w:rsidR="00CF1149" w14:paraId="289075CC" w14:textId="77777777" w:rsidTr="00C0315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A06E8" w14:textId="77777777" w:rsidR="00CF1149" w:rsidRDefault="00CF1149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7A562" w14:textId="77777777" w:rsidR="00CF1149" w:rsidRDefault="00CF1149" w:rsidP="00AE667A">
            <w:pPr>
              <w:pStyle w:val="Cell"/>
            </w:pPr>
            <w:r>
              <w:t>1</w:t>
            </w:r>
          </w:p>
        </w:tc>
      </w:tr>
      <w:tr w:rsidR="00CF1149" w14:paraId="6612177E" w14:textId="77777777" w:rsidTr="00C03150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3DABE" w14:textId="77777777" w:rsidR="00CF1149" w:rsidRDefault="00CF1149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B7760" w14:textId="77777777" w:rsidR="00CF1149" w:rsidRDefault="00CF1149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B4F7B3C" w14:textId="77777777" w:rsidR="00CF1149" w:rsidRDefault="00CF1149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79312" w14:textId="77777777" w:rsidR="00CF1149" w:rsidRDefault="00CF1149" w:rsidP="00AE667A">
            <w:pPr>
              <w:pStyle w:val="TableHead"/>
            </w:pPr>
            <w:r>
              <w:t>Grade</w:t>
            </w:r>
          </w:p>
        </w:tc>
      </w:tr>
      <w:tr w:rsidR="00C03150" w14:paraId="682D7AB5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C2393" w14:textId="77777777" w:rsidR="00C03150" w:rsidRDefault="00C0315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8DA055" w14:textId="43E0E817" w:rsidR="00C03150" w:rsidRDefault="00C0315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54CC63B" w14:textId="77777777" w:rsidR="00C03150" w:rsidRDefault="00C0315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D87BE" w14:textId="77777777" w:rsidR="00C03150" w:rsidRDefault="00C03150" w:rsidP="00AE667A">
            <w:pPr>
              <w:pStyle w:val="QFGrade"/>
            </w:pPr>
            <w:r>
              <w:t>0</w:t>
            </w:r>
          </w:p>
        </w:tc>
      </w:tr>
      <w:tr w:rsidR="00C03150" w14:paraId="6B4AC594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9672B" w14:textId="77777777" w:rsidR="00C03150" w:rsidRDefault="00C0315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87A84C" w14:textId="26349F36" w:rsidR="00C03150" w:rsidRDefault="00C0315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F5056FA" w14:textId="77777777" w:rsidR="00C03150" w:rsidRDefault="00C0315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5C030" w14:textId="77777777" w:rsidR="00C03150" w:rsidRDefault="00C03150" w:rsidP="00911A2E">
            <w:pPr>
              <w:pStyle w:val="QFGrade"/>
            </w:pPr>
            <w:r>
              <w:t>0</w:t>
            </w:r>
          </w:p>
        </w:tc>
      </w:tr>
      <w:tr w:rsidR="00C03150" w14:paraId="58610D40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ABE4C" w14:textId="77777777" w:rsidR="00C03150" w:rsidRDefault="00C0315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B32315" w14:textId="4BCCA0D3" w:rsidR="00C03150" w:rsidRDefault="00C0315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2559C51" w14:textId="77777777" w:rsidR="00C03150" w:rsidRDefault="00C0315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AB866" w14:textId="77777777" w:rsidR="00C03150" w:rsidRDefault="00C03150" w:rsidP="00AE667A">
            <w:pPr>
              <w:pStyle w:val="QFGrade"/>
            </w:pPr>
            <w:r>
              <w:t>0</w:t>
            </w:r>
          </w:p>
        </w:tc>
      </w:tr>
      <w:tr w:rsidR="00C03150" w14:paraId="5DE86F16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6352E" w14:textId="77777777" w:rsidR="00C03150" w:rsidRDefault="00C0315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72F2E4" w14:textId="0442A010" w:rsidR="00C03150" w:rsidRDefault="00C0315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DCCBC1" w14:textId="77777777" w:rsidR="00C03150" w:rsidRDefault="00C0315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1640E" w14:textId="77777777" w:rsidR="00C03150" w:rsidRDefault="00C03150" w:rsidP="00AE667A">
            <w:pPr>
              <w:pStyle w:val="QFGrade"/>
            </w:pPr>
            <w:r>
              <w:t>100</w:t>
            </w:r>
          </w:p>
        </w:tc>
      </w:tr>
    </w:tbl>
    <w:p w14:paraId="38FA9574" w14:textId="77777777" w:rsidR="00CF1149" w:rsidRDefault="00CF1149" w:rsidP="00CF1149"/>
    <w:p w14:paraId="004463A7" w14:textId="77777777" w:rsidR="00CF1149" w:rsidRDefault="00CF1149" w:rsidP="00B36644"/>
    <w:p w14:paraId="5AAFAF58" w14:textId="77777777" w:rsidR="00CF1149" w:rsidRDefault="00CF1149" w:rsidP="00CF1149">
      <w:pPr>
        <w:pStyle w:val="Heading2"/>
      </w:pPr>
      <w:r>
        <w:t xml:space="preserve">Q-15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CF1149" w14:paraId="4E7FFBA0" w14:textId="77777777" w:rsidTr="00C0315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6AD39" w14:textId="136FD23B" w:rsidR="00CF1149" w:rsidRDefault="00CF1149" w:rsidP="00AE667A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014EF" w14:textId="77777777" w:rsidR="00CF1149" w:rsidRDefault="00CF1149" w:rsidP="00AE667A">
            <w:pPr>
              <w:pStyle w:val="QFType"/>
            </w:pPr>
            <w:r>
              <w:t>MC</w:t>
            </w:r>
          </w:p>
        </w:tc>
      </w:tr>
      <w:tr w:rsidR="00CF1149" w14:paraId="39D1E800" w14:textId="77777777" w:rsidTr="00C0315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50B0F" w14:textId="77777777" w:rsidR="00CF1149" w:rsidRDefault="00CF1149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6016F" w14:textId="77777777" w:rsidR="00CF1149" w:rsidRDefault="00CF1149" w:rsidP="00AE667A">
            <w:pPr>
              <w:pStyle w:val="Cell"/>
            </w:pPr>
            <w:r>
              <w:t>1</w:t>
            </w:r>
          </w:p>
        </w:tc>
      </w:tr>
      <w:tr w:rsidR="00CF1149" w14:paraId="43C09870" w14:textId="77777777" w:rsidTr="00C03150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E1853" w14:textId="77777777" w:rsidR="00CF1149" w:rsidRDefault="00CF1149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7F734" w14:textId="77777777" w:rsidR="00CF1149" w:rsidRDefault="00CF1149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B935191" w14:textId="77777777" w:rsidR="00CF1149" w:rsidRDefault="00CF1149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130D" w14:textId="77777777" w:rsidR="00CF1149" w:rsidRDefault="00CF1149" w:rsidP="00AE667A">
            <w:pPr>
              <w:pStyle w:val="TableHead"/>
            </w:pPr>
            <w:r>
              <w:t>Grade</w:t>
            </w:r>
          </w:p>
        </w:tc>
      </w:tr>
      <w:tr w:rsidR="00C03150" w14:paraId="55E5552F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DBCD" w14:textId="77777777" w:rsidR="00C03150" w:rsidRDefault="00C0315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911C85" w14:textId="2E0E2108" w:rsidR="00C03150" w:rsidRDefault="00C0315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AFFD403" w14:textId="77777777" w:rsidR="00C03150" w:rsidRDefault="00C0315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54BAF" w14:textId="77777777" w:rsidR="00C03150" w:rsidRDefault="00C03150" w:rsidP="00AE667A">
            <w:pPr>
              <w:pStyle w:val="QFGrade"/>
            </w:pPr>
            <w:r>
              <w:t>0</w:t>
            </w:r>
          </w:p>
        </w:tc>
      </w:tr>
      <w:tr w:rsidR="00C03150" w14:paraId="3002C4AD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1D965" w14:textId="77777777" w:rsidR="00C03150" w:rsidRDefault="00C0315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FDD20F" w14:textId="6F160326" w:rsidR="00C03150" w:rsidRDefault="00C0315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B703F2D" w14:textId="77777777" w:rsidR="00C03150" w:rsidRDefault="00C0315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45DE3" w14:textId="77777777" w:rsidR="00C03150" w:rsidRDefault="00C03150" w:rsidP="00AE667A">
            <w:pPr>
              <w:pStyle w:val="QFGrade"/>
            </w:pPr>
            <w:r>
              <w:t>0</w:t>
            </w:r>
          </w:p>
        </w:tc>
      </w:tr>
      <w:tr w:rsidR="00CF1149" w14:paraId="07763EB2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FFA62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758421" w14:textId="3A83C171" w:rsidR="00CF1149" w:rsidRDefault="00CF1149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15AA9A6" w14:textId="77777777" w:rsidR="00CF1149" w:rsidRDefault="00CF1149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1FF7" w14:textId="77777777" w:rsidR="00CF1149" w:rsidRDefault="0030585A" w:rsidP="00AE667A">
            <w:pPr>
              <w:pStyle w:val="QFGrade"/>
            </w:pPr>
            <w:r>
              <w:t>10</w:t>
            </w:r>
            <w:r w:rsidR="00CF1149">
              <w:t>0</w:t>
            </w:r>
          </w:p>
        </w:tc>
      </w:tr>
      <w:tr w:rsidR="00CF1149" w14:paraId="72153BED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FDECC" w14:textId="77777777" w:rsidR="00CF1149" w:rsidRDefault="00CF1149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23116D" w14:textId="6BA0D09C" w:rsidR="00CF1149" w:rsidRDefault="00CF1149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16049DC" w14:textId="77777777" w:rsidR="00CF1149" w:rsidRDefault="00CF1149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E266F" w14:textId="77777777" w:rsidR="00CF1149" w:rsidRDefault="00CF1149" w:rsidP="00AE667A">
            <w:pPr>
              <w:pStyle w:val="QFGrade"/>
            </w:pPr>
            <w:r>
              <w:t>0</w:t>
            </w:r>
          </w:p>
        </w:tc>
      </w:tr>
    </w:tbl>
    <w:p w14:paraId="33A8D781" w14:textId="77777777" w:rsidR="00CF1149" w:rsidRDefault="00CF1149" w:rsidP="004B1167">
      <w:pPr>
        <w:pStyle w:val="Heading1"/>
      </w:pPr>
    </w:p>
    <w:p w14:paraId="6F60329F" w14:textId="77777777" w:rsidR="006A2A10" w:rsidRDefault="006A2A10" w:rsidP="006A2A10">
      <w:pPr>
        <w:pStyle w:val="Heading2"/>
      </w:pPr>
      <w:r>
        <w:t xml:space="preserve">Q-16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A2A10" w14:paraId="74348D67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2F7E5" w14:textId="7F064190" w:rsidR="006A2A10" w:rsidRDefault="006A2A10" w:rsidP="00AE667A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E907" w14:textId="77777777" w:rsidR="006A2A10" w:rsidRDefault="006A2A10" w:rsidP="00AE667A">
            <w:pPr>
              <w:pStyle w:val="QFType"/>
            </w:pPr>
            <w:r>
              <w:t>MC</w:t>
            </w:r>
          </w:p>
        </w:tc>
      </w:tr>
      <w:tr w:rsidR="006A2A10" w14:paraId="7AEDD9DB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9CC9" w14:textId="77777777" w:rsidR="006A2A10" w:rsidRDefault="006A2A10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881F1" w14:textId="77777777" w:rsidR="006A2A10" w:rsidRDefault="006A2A10" w:rsidP="00AE667A">
            <w:pPr>
              <w:pStyle w:val="Cell"/>
            </w:pPr>
            <w:r>
              <w:t>1</w:t>
            </w:r>
          </w:p>
        </w:tc>
      </w:tr>
      <w:tr w:rsidR="006A2A10" w14:paraId="3BF069F5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BA890" w14:textId="77777777" w:rsidR="006A2A10" w:rsidRDefault="006A2A10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E557B" w14:textId="77777777" w:rsidR="006A2A10" w:rsidRDefault="006A2A10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F2403A" w14:textId="77777777" w:rsidR="006A2A10" w:rsidRDefault="006A2A10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6C42B" w14:textId="77777777" w:rsidR="006A2A10" w:rsidRDefault="006A2A10" w:rsidP="00AE667A">
            <w:pPr>
              <w:pStyle w:val="TableHead"/>
            </w:pPr>
            <w:r>
              <w:t>Grade</w:t>
            </w:r>
          </w:p>
        </w:tc>
      </w:tr>
      <w:tr w:rsidR="006A2A10" w14:paraId="662B9B19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DA8A9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DC07E7" w14:textId="4EF00071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927FEB6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6522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50C3CB79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9EE71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6D2F27" w14:textId="684DC67D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B6DDA8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264D9" w14:textId="77777777" w:rsidR="006A2A10" w:rsidRDefault="006A2A10" w:rsidP="00AE667A">
            <w:pPr>
              <w:pStyle w:val="QFGrade"/>
            </w:pPr>
            <w:r>
              <w:t>100</w:t>
            </w:r>
          </w:p>
        </w:tc>
      </w:tr>
      <w:tr w:rsidR="006A2A10" w14:paraId="1651A892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1B75A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C3BBBA" w14:textId="0AC4A8A4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505CC13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2EF43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12E75BD6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CAA9A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E9AD50" w14:textId="35865F64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CAAA7F6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A504C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</w:tbl>
    <w:p w14:paraId="50BAEDB1" w14:textId="77777777" w:rsidR="006A2A10" w:rsidRDefault="006A2A10" w:rsidP="006A2A10"/>
    <w:p w14:paraId="2E3D8E0C" w14:textId="77777777" w:rsidR="006A2A10" w:rsidRDefault="006A2A10" w:rsidP="006A2A10"/>
    <w:p w14:paraId="0A7F27AC" w14:textId="77777777" w:rsidR="006A2A10" w:rsidRDefault="006A2A10" w:rsidP="006A2A10">
      <w:pPr>
        <w:pStyle w:val="Heading2"/>
      </w:pPr>
      <w:r>
        <w:lastRenderedPageBreak/>
        <w:t xml:space="preserve">Q-17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A2A10" w14:paraId="6C0C6909" w14:textId="77777777" w:rsidTr="006A2A1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1A5A2" w14:textId="2FAE5B44" w:rsidR="006A2A10" w:rsidRDefault="006A2A10" w:rsidP="00AE667A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21E0" w14:textId="77777777" w:rsidR="006A2A10" w:rsidRDefault="006A2A10" w:rsidP="00AE667A">
            <w:pPr>
              <w:pStyle w:val="QFType"/>
            </w:pPr>
            <w:r>
              <w:t>MC</w:t>
            </w:r>
          </w:p>
        </w:tc>
      </w:tr>
      <w:tr w:rsidR="006A2A10" w14:paraId="41758EC7" w14:textId="77777777" w:rsidTr="006A2A10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763B" w14:textId="77777777" w:rsidR="006A2A10" w:rsidRDefault="006A2A10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287ED" w14:textId="77777777" w:rsidR="006A2A10" w:rsidRDefault="006A2A10" w:rsidP="00AE667A">
            <w:pPr>
              <w:pStyle w:val="Cell"/>
            </w:pPr>
            <w:r>
              <w:t>1</w:t>
            </w:r>
          </w:p>
        </w:tc>
      </w:tr>
      <w:tr w:rsidR="006A2A10" w14:paraId="44FB36D1" w14:textId="77777777" w:rsidTr="006A2A10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2F8C" w14:textId="77777777" w:rsidR="006A2A10" w:rsidRDefault="006A2A10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40418" w14:textId="77777777" w:rsidR="006A2A10" w:rsidRDefault="006A2A10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6CDFEB0" w14:textId="77777777" w:rsidR="006A2A10" w:rsidRDefault="006A2A10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640D" w14:textId="77777777" w:rsidR="006A2A10" w:rsidRDefault="006A2A10" w:rsidP="00AE667A">
            <w:pPr>
              <w:pStyle w:val="TableHead"/>
            </w:pPr>
            <w:r>
              <w:t>Grade</w:t>
            </w:r>
          </w:p>
        </w:tc>
      </w:tr>
      <w:tr w:rsidR="006A2A10" w14:paraId="32D62D2F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BF92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2C4776" w14:textId="6E735F08" w:rsidR="006A2A10" w:rsidRPr="00B23C52" w:rsidRDefault="006A2A10" w:rsidP="00AE667A"/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ABE6AC9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370AC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58D59298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02E7A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53E651" w14:textId="5B11A121" w:rsidR="006A2A10" w:rsidRPr="00B23C52" w:rsidRDefault="006A2A10" w:rsidP="006A2A10"/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0B7B620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2B77A" w14:textId="77777777" w:rsidR="006A2A10" w:rsidRDefault="006A2A10" w:rsidP="00AE667A">
            <w:pPr>
              <w:pStyle w:val="QFGrade"/>
            </w:pPr>
            <w:r>
              <w:t>100</w:t>
            </w:r>
          </w:p>
        </w:tc>
      </w:tr>
      <w:tr w:rsidR="006A2A10" w14:paraId="5513B627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5B1CE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62E47C" w14:textId="4E5F4621" w:rsidR="006A2A10" w:rsidRPr="00B23C52" w:rsidRDefault="006A2A10" w:rsidP="006A2A10"/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8E428D0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E7D25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06C50FAE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FDB78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D37A9C" w14:textId="38124358" w:rsidR="006A2A10" w:rsidRDefault="006A2A10" w:rsidP="00AE667A"/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813A1CB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2AA88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</w:tbl>
    <w:p w14:paraId="50F74BBE" w14:textId="77777777" w:rsidR="006A2A10" w:rsidRDefault="006A2A10" w:rsidP="006A2A10"/>
    <w:p w14:paraId="3A21A771" w14:textId="77777777" w:rsidR="006A2A10" w:rsidRDefault="006A2A10" w:rsidP="006A2A10"/>
    <w:p w14:paraId="382177B6" w14:textId="77777777" w:rsidR="006A2A10" w:rsidRDefault="006A2A10" w:rsidP="006A2A10">
      <w:pPr>
        <w:pStyle w:val="Heading2"/>
      </w:pPr>
      <w:r>
        <w:t>Q-1</w:t>
      </w:r>
      <w:r w:rsidR="0074775A">
        <w:t>8</w:t>
      </w:r>
      <w:r>
        <w:t xml:space="preserve">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A2A10" w14:paraId="6E7E9964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A5CE7" w14:textId="78DDC249" w:rsidR="006A2A10" w:rsidRDefault="006A2A10" w:rsidP="00AE667A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AF74F" w14:textId="77777777" w:rsidR="006A2A10" w:rsidRDefault="006A2A10" w:rsidP="00AE667A">
            <w:pPr>
              <w:pStyle w:val="QFType"/>
            </w:pPr>
            <w:r>
              <w:t>MC</w:t>
            </w:r>
          </w:p>
        </w:tc>
      </w:tr>
      <w:tr w:rsidR="006A2A10" w14:paraId="2E202B27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F8FBC" w14:textId="77777777" w:rsidR="006A2A10" w:rsidRDefault="006A2A10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9E341" w14:textId="77777777" w:rsidR="006A2A10" w:rsidRDefault="006A2A10" w:rsidP="00AE667A">
            <w:pPr>
              <w:pStyle w:val="Cell"/>
            </w:pPr>
            <w:r>
              <w:t>1</w:t>
            </w:r>
          </w:p>
        </w:tc>
      </w:tr>
      <w:tr w:rsidR="006A2A10" w14:paraId="40BE4E4D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4386F" w14:textId="77777777" w:rsidR="006A2A10" w:rsidRDefault="006A2A10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5B5D1" w14:textId="77777777" w:rsidR="006A2A10" w:rsidRDefault="006A2A10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D6CF54E" w14:textId="77777777" w:rsidR="006A2A10" w:rsidRDefault="006A2A10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9E23" w14:textId="77777777" w:rsidR="006A2A10" w:rsidRDefault="006A2A10" w:rsidP="00AE667A">
            <w:pPr>
              <w:pStyle w:val="TableHead"/>
            </w:pPr>
            <w:r>
              <w:t>Grade</w:t>
            </w:r>
          </w:p>
        </w:tc>
      </w:tr>
      <w:tr w:rsidR="006A2A10" w14:paraId="23EB16B8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EB28B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A45EC8" w14:textId="747D245A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7D4E1CB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6F8FE" w14:textId="77777777" w:rsidR="006A2A10" w:rsidRDefault="006A2A10" w:rsidP="00AE667A">
            <w:pPr>
              <w:pStyle w:val="QFGrade"/>
            </w:pPr>
            <w:r>
              <w:t>100</w:t>
            </w:r>
          </w:p>
        </w:tc>
      </w:tr>
      <w:tr w:rsidR="006A2A10" w14:paraId="460A1520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360A5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2F5E94" w14:textId="7FE88488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84C15ED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20DD9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43694C6C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9378F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350EA4" w14:textId="16314EB8" w:rsidR="006A2A10" w:rsidRDefault="006A2A10" w:rsidP="0074775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7F6B11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B3B92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788D722C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592CB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FD3B22" w14:textId="7CA59F50" w:rsidR="006A2A10" w:rsidRDefault="006A2A10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0D24278" w14:textId="77777777" w:rsidR="006A2A10" w:rsidRDefault="006A2A10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CDB7F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</w:tbl>
    <w:p w14:paraId="6561F66C" w14:textId="77777777" w:rsidR="006A2A10" w:rsidRDefault="006A2A10" w:rsidP="006A2A10"/>
    <w:p w14:paraId="7A37718F" w14:textId="77777777" w:rsidR="006A2A10" w:rsidRDefault="006A2A10" w:rsidP="006A2A10">
      <w:pPr>
        <w:pStyle w:val="Heading2"/>
      </w:pPr>
      <w:r>
        <w:t>Q-1</w:t>
      </w:r>
      <w:r w:rsidR="00D761DE">
        <w:t>9</w:t>
      </w:r>
      <w:r>
        <w:t xml:space="preserve">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A2A10" w14:paraId="2833B31A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C8378" w14:textId="21A2900E" w:rsidR="006A2A10" w:rsidRDefault="006A2A10" w:rsidP="00AE667A">
            <w:pPr>
              <w:pStyle w:val="Cell"/>
              <w:ind w:left="0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C6AA2" w14:textId="77777777" w:rsidR="006A2A10" w:rsidRDefault="006A2A10" w:rsidP="00AE667A">
            <w:pPr>
              <w:pStyle w:val="QFType"/>
            </w:pPr>
            <w:r>
              <w:t>MC</w:t>
            </w:r>
          </w:p>
        </w:tc>
      </w:tr>
      <w:tr w:rsidR="006A2A10" w14:paraId="2C754D77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AB5A6" w14:textId="77777777" w:rsidR="006A2A10" w:rsidRDefault="006A2A10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78CE7" w14:textId="77777777" w:rsidR="006A2A10" w:rsidRDefault="006A2A10" w:rsidP="00AE667A">
            <w:pPr>
              <w:pStyle w:val="Cell"/>
            </w:pPr>
            <w:r>
              <w:t>1</w:t>
            </w:r>
          </w:p>
        </w:tc>
      </w:tr>
      <w:tr w:rsidR="006A2A10" w14:paraId="1DCB0378" w14:textId="77777777" w:rsidTr="00AE667A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99603" w14:textId="77777777" w:rsidR="006A2A10" w:rsidRDefault="006A2A10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CCB60" w14:textId="77777777" w:rsidR="006A2A10" w:rsidRDefault="006A2A10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9C31D5B" w14:textId="77777777" w:rsidR="006A2A10" w:rsidRDefault="006A2A10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A1315" w14:textId="77777777" w:rsidR="006A2A10" w:rsidRDefault="006A2A10" w:rsidP="00AE667A">
            <w:pPr>
              <w:pStyle w:val="TableHead"/>
            </w:pPr>
            <w:r>
              <w:t>Grade</w:t>
            </w:r>
          </w:p>
        </w:tc>
      </w:tr>
      <w:tr w:rsidR="006A2A10" w14:paraId="10DC45A2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0C95F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49EC86" w14:textId="1DC85B8F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D038E32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2F2DF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3A648B89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80BA0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92E6AB" w14:textId="2A6D2E54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DA81D8A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214CC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35D04871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9CDCD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6912CE" w14:textId="39971AE4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A0340CD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9DBC0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A2A10" w14:paraId="24C02586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7DBEA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3C50B7" w14:textId="74EF7684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3F13280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B5748" w14:textId="77777777" w:rsidR="006A2A10" w:rsidRDefault="006A2A10" w:rsidP="00AE667A">
            <w:pPr>
              <w:pStyle w:val="QFGrade"/>
            </w:pPr>
            <w:r>
              <w:t>100</w:t>
            </w:r>
          </w:p>
        </w:tc>
      </w:tr>
    </w:tbl>
    <w:p w14:paraId="7A6C3A47" w14:textId="77777777" w:rsidR="006A2A10" w:rsidRDefault="006A2A10" w:rsidP="006A2A10"/>
    <w:p w14:paraId="2504A344" w14:textId="77777777" w:rsidR="006A2A10" w:rsidRDefault="006A2A10" w:rsidP="006A2A10"/>
    <w:p w14:paraId="3DF829B7" w14:textId="77777777" w:rsidR="006A2A10" w:rsidRDefault="006C77B7" w:rsidP="006A2A10">
      <w:pPr>
        <w:pStyle w:val="Heading2"/>
      </w:pPr>
      <w:r>
        <w:t>Q-20</w:t>
      </w:r>
      <w:r w:rsidR="006A2A10">
        <w:t xml:space="preserve"> – </w:t>
      </w:r>
      <w:r w:rsidR="006A2A10" w:rsidRPr="00B36644">
        <w:rPr>
          <w:b/>
          <w:bCs/>
          <w:color w:val="E36C0A" w:themeColor="accent6" w:themeShade="BF"/>
        </w:rPr>
        <w:t>K1</w:t>
      </w:r>
      <w:r w:rsidR="006A2A10"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A2A10" w14:paraId="70007AE8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52C4A" w14:textId="0DCC0F52" w:rsidR="006A2A10" w:rsidRDefault="006A2A10" w:rsidP="006C77B7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118C7" w14:textId="77777777" w:rsidR="006A2A10" w:rsidRDefault="006A2A10" w:rsidP="00AE667A">
            <w:pPr>
              <w:pStyle w:val="QFType"/>
            </w:pPr>
            <w:r>
              <w:t>MC</w:t>
            </w:r>
          </w:p>
        </w:tc>
      </w:tr>
      <w:tr w:rsidR="006A2A10" w14:paraId="5F14BDA5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816B5" w14:textId="77777777" w:rsidR="006A2A10" w:rsidRDefault="006A2A10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C047B" w14:textId="77777777" w:rsidR="006A2A10" w:rsidRDefault="006A2A10" w:rsidP="00AE667A">
            <w:pPr>
              <w:pStyle w:val="Cell"/>
            </w:pPr>
            <w:r>
              <w:t>1</w:t>
            </w:r>
          </w:p>
        </w:tc>
      </w:tr>
      <w:tr w:rsidR="006A2A10" w14:paraId="0512D0A9" w14:textId="77777777" w:rsidTr="00AE667A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C506A" w14:textId="77777777" w:rsidR="006A2A10" w:rsidRDefault="006A2A10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5B473" w14:textId="77777777" w:rsidR="006A2A10" w:rsidRDefault="006A2A10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0C84D42" w14:textId="77777777" w:rsidR="006A2A10" w:rsidRDefault="006A2A10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8C0A1" w14:textId="77777777" w:rsidR="006A2A10" w:rsidRDefault="006A2A10" w:rsidP="00AE667A">
            <w:pPr>
              <w:pStyle w:val="TableHead"/>
            </w:pPr>
            <w:r>
              <w:t>Grade</w:t>
            </w:r>
          </w:p>
        </w:tc>
      </w:tr>
      <w:tr w:rsidR="006A2A10" w14:paraId="10AA06F8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B93A6" w14:textId="77777777" w:rsidR="006A2A10" w:rsidRDefault="006A2A10" w:rsidP="00AE667A">
            <w:pPr>
              <w:pStyle w:val="QFOption"/>
              <w:spacing w:line="220" w:lineRule="atLeast"/>
            </w:pPr>
            <w:r>
              <w:lastRenderedPageBreak/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BC203F" w14:textId="18CE48D7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B2DDBAA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0ED3C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  <w:tr w:rsidR="006C77B7" w14:paraId="504111C4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A0858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7F1745" w14:textId="3CCD2EDB" w:rsidR="006C77B7" w:rsidRPr="00E03939" w:rsidRDefault="006C77B7" w:rsidP="00AE667A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EACA335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0CE1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A2A10" w14:paraId="694A354B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37A1F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80E301" w14:textId="268B5DBA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791A55B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187F9" w14:textId="77777777" w:rsidR="006A2A10" w:rsidRDefault="006A2A10" w:rsidP="00AE667A">
            <w:pPr>
              <w:pStyle w:val="QFGrade"/>
            </w:pPr>
            <w:r>
              <w:t>100</w:t>
            </w:r>
          </w:p>
        </w:tc>
      </w:tr>
      <w:tr w:rsidR="006A2A10" w14:paraId="5BDB1C5D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B7648" w14:textId="77777777" w:rsidR="006A2A10" w:rsidRDefault="006A2A10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25818D" w14:textId="4B977E10" w:rsidR="006A2A10" w:rsidRDefault="006A2A10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BE7A615" w14:textId="77777777" w:rsidR="006A2A10" w:rsidRDefault="006A2A10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65BE" w14:textId="77777777" w:rsidR="006A2A10" w:rsidRDefault="006A2A10" w:rsidP="00AE667A">
            <w:pPr>
              <w:pStyle w:val="QFGrade"/>
            </w:pPr>
            <w:r>
              <w:t>0</w:t>
            </w:r>
          </w:p>
        </w:tc>
      </w:tr>
    </w:tbl>
    <w:p w14:paraId="7FDBFCAA" w14:textId="77777777" w:rsidR="006C77B7" w:rsidRDefault="006C77B7" w:rsidP="006C77B7">
      <w:pPr>
        <w:pStyle w:val="Heading2"/>
      </w:pPr>
      <w:r>
        <w:t xml:space="preserve">Q-21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C77B7" w14:paraId="56437AC9" w14:textId="77777777" w:rsidTr="006C77B7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00A4" w14:textId="0A8E8699" w:rsidR="006C77B7" w:rsidRDefault="006C77B7" w:rsidP="006C77B7">
            <w:pPr>
              <w:pStyle w:val="Cell"/>
              <w:ind w:left="0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A6938" w14:textId="77777777" w:rsidR="006C77B7" w:rsidRDefault="006C77B7" w:rsidP="00AE667A">
            <w:pPr>
              <w:pStyle w:val="QFType"/>
            </w:pPr>
            <w:r>
              <w:t>MC</w:t>
            </w:r>
          </w:p>
        </w:tc>
      </w:tr>
      <w:tr w:rsidR="006C77B7" w14:paraId="0A2B6753" w14:textId="77777777" w:rsidTr="006C77B7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A4B28" w14:textId="77777777" w:rsidR="006C77B7" w:rsidRDefault="006C77B7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2B13" w14:textId="77777777" w:rsidR="006C77B7" w:rsidRDefault="006C77B7" w:rsidP="00AE667A">
            <w:pPr>
              <w:pStyle w:val="Cell"/>
            </w:pPr>
            <w:r>
              <w:t>1</w:t>
            </w:r>
          </w:p>
        </w:tc>
      </w:tr>
      <w:tr w:rsidR="006C77B7" w14:paraId="5E4E4653" w14:textId="77777777" w:rsidTr="006C77B7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79286" w14:textId="77777777" w:rsidR="006C77B7" w:rsidRDefault="006C77B7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D0170" w14:textId="77777777" w:rsidR="006C77B7" w:rsidRDefault="006C77B7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C9CE899" w14:textId="77777777" w:rsidR="006C77B7" w:rsidRDefault="006C77B7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4174A" w14:textId="77777777" w:rsidR="006C77B7" w:rsidRDefault="006C77B7" w:rsidP="00AE667A">
            <w:pPr>
              <w:pStyle w:val="TableHead"/>
            </w:pPr>
            <w:r>
              <w:t>Grade</w:t>
            </w:r>
          </w:p>
        </w:tc>
      </w:tr>
      <w:tr w:rsidR="006C77B7" w14:paraId="2DB583E7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CD330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6ECE00" w14:textId="0AC8B020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0E1AFB1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DDD09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5979FF64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20E02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303B72" w14:textId="501974CB" w:rsidR="006C77B7" w:rsidRPr="00E03939" w:rsidRDefault="006C77B7" w:rsidP="00AE667A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A653A4A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9F35C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3872BCA6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7798B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0E97A6" w14:textId="7BA28049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FDC8017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C274" w14:textId="77777777" w:rsidR="006C77B7" w:rsidRDefault="006C77B7" w:rsidP="00AE667A">
            <w:pPr>
              <w:pStyle w:val="QFGrade"/>
            </w:pPr>
            <w:r>
              <w:t>100</w:t>
            </w:r>
          </w:p>
        </w:tc>
      </w:tr>
      <w:tr w:rsidR="006C77B7" w14:paraId="745A050C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C0459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FF8E37" w14:textId="242069FB" w:rsidR="006C77B7" w:rsidRDefault="006C77B7" w:rsidP="003673BD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5FFC38C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DBD74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</w:tbl>
    <w:p w14:paraId="3C808B94" w14:textId="77777777" w:rsidR="006C77B7" w:rsidRDefault="006C77B7" w:rsidP="006C77B7"/>
    <w:p w14:paraId="2A778E19" w14:textId="77777777" w:rsidR="006C77B7" w:rsidRDefault="006C77B7" w:rsidP="006C77B7"/>
    <w:p w14:paraId="47932D0C" w14:textId="77777777" w:rsidR="006C77B7" w:rsidRDefault="00AE667A" w:rsidP="006C77B7">
      <w:pPr>
        <w:pStyle w:val="Heading2"/>
      </w:pPr>
      <w:r>
        <w:t>Q-2</w:t>
      </w:r>
      <w:r w:rsidR="006C77B7">
        <w:t xml:space="preserve">2 – </w:t>
      </w:r>
      <w:r w:rsidR="006C77B7" w:rsidRPr="00B36644">
        <w:rPr>
          <w:b/>
          <w:bCs/>
          <w:color w:val="E36C0A" w:themeColor="accent6" w:themeShade="BF"/>
        </w:rPr>
        <w:t>K1</w:t>
      </w:r>
      <w:r w:rsidR="006C77B7"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C77B7" w14:paraId="22C5B124" w14:textId="77777777" w:rsidTr="003673BD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408A3" w14:textId="2D57579B" w:rsidR="006C77B7" w:rsidRDefault="003673BD" w:rsidP="003673BD">
            <w:r>
              <w:t xml:space="preserve"> 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C48E8" w14:textId="77777777" w:rsidR="006C77B7" w:rsidRDefault="006C77B7" w:rsidP="00AE667A">
            <w:pPr>
              <w:pStyle w:val="QFType"/>
            </w:pPr>
            <w:r>
              <w:t>MC</w:t>
            </w:r>
          </w:p>
        </w:tc>
      </w:tr>
      <w:tr w:rsidR="006C77B7" w14:paraId="2AE7996F" w14:textId="77777777" w:rsidTr="003673BD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98926" w14:textId="77777777" w:rsidR="006C77B7" w:rsidRDefault="006C77B7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F2CD3" w14:textId="77777777" w:rsidR="006C77B7" w:rsidRDefault="006C77B7" w:rsidP="00AE667A">
            <w:pPr>
              <w:pStyle w:val="Cell"/>
            </w:pPr>
            <w:r>
              <w:t>1</w:t>
            </w:r>
          </w:p>
        </w:tc>
      </w:tr>
      <w:tr w:rsidR="006C77B7" w14:paraId="27C22E88" w14:textId="77777777" w:rsidTr="003673BD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5F7B1" w14:textId="77777777" w:rsidR="006C77B7" w:rsidRDefault="006C77B7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BF5E7" w14:textId="77777777" w:rsidR="006C77B7" w:rsidRDefault="006C77B7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5856606" w14:textId="77777777" w:rsidR="006C77B7" w:rsidRDefault="006C77B7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7DC7B" w14:textId="77777777" w:rsidR="006C77B7" w:rsidRDefault="006C77B7" w:rsidP="00AE667A">
            <w:pPr>
              <w:pStyle w:val="TableHead"/>
            </w:pPr>
            <w:r>
              <w:t>Grade</w:t>
            </w:r>
          </w:p>
        </w:tc>
      </w:tr>
      <w:tr w:rsidR="003673BD" w14:paraId="63D8148B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FD4B2" w14:textId="77777777" w:rsidR="003673BD" w:rsidRDefault="003673BD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0FA0D5" w14:textId="618264CD" w:rsidR="003673BD" w:rsidRDefault="003673BD" w:rsidP="00A65002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099E1FF" w14:textId="77777777" w:rsidR="003673BD" w:rsidRDefault="003673BD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FCC95" w14:textId="77777777" w:rsidR="003673BD" w:rsidRDefault="003673BD" w:rsidP="00AE667A">
            <w:pPr>
              <w:pStyle w:val="QFGrade"/>
            </w:pPr>
            <w:r>
              <w:t>0</w:t>
            </w:r>
          </w:p>
        </w:tc>
      </w:tr>
      <w:tr w:rsidR="003673BD" w14:paraId="3CAA374F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8FCF9" w14:textId="77777777" w:rsidR="003673BD" w:rsidRDefault="003673BD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2DCC8D" w14:textId="6262028F" w:rsidR="003673BD" w:rsidRPr="00E03939" w:rsidRDefault="003673BD" w:rsidP="00A65002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B0D0CDF" w14:textId="77777777" w:rsidR="003673BD" w:rsidRDefault="003673BD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3A413" w14:textId="77777777" w:rsidR="003673BD" w:rsidRDefault="003673BD" w:rsidP="00AE667A">
            <w:pPr>
              <w:pStyle w:val="QFGrade"/>
            </w:pPr>
            <w:r>
              <w:t>0</w:t>
            </w:r>
          </w:p>
        </w:tc>
      </w:tr>
      <w:tr w:rsidR="003673BD" w14:paraId="23D2E3EB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89356" w14:textId="77777777" w:rsidR="003673BD" w:rsidRDefault="003673BD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D92893" w14:textId="65090BFA" w:rsidR="003673BD" w:rsidRDefault="003673BD" w:rsidP="00A65002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BF6838B" w14:textId="77777777" w:rsidR="003673BD" w:rsidRDefault="003673BD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133F3" w14:textId="77777777" w:rsidR="003673BD" w:rsidRDefault="003673BD" w:rsidP="00AE667A">
            <w:pPr>
              <w:pStyle w:val="QFGrade"/>
            </w:pPr>
            <w:r>
              <w:t>100</w:t>
            </w:r>
          </w:p>
        </w:tc>
      </w:tr>
      <w:tr w:rsidR="003673BD" w14:paraId="1D4889D0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E84C3" w14:textId="77777777" w:rsidR="003673BD" w:rsidRDefault="003673BD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B8173D" w14:textId="271D6278" w:rsidR="003673BD" w:rsidRDefault="003673BD" w:rsidP="00A65002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D60564D" w14:textId="77777777" w:rsidR="003673BD" w:rsidRDefault="003673BD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BAB55" w14:textId="77777777" w:rsidR="003673BD" w:rsidRDefault="003673BD" w:rsidP="00AE667A">
            <w:pPr>
              <w:pStyle w:val="QFGrade"/>
            </w:pPr>
            <w:r>
              <w:t>0</w:t>
            </w:r>
          </w:p>
        </w:tc>
      </w:tr>
    </w:tbl>
    <w:p w14:paraId="02DBB14E" w14:textId="77777777" w:rsidR="006C77B7" w:rsidRDefault="006C77B7" w:rsidP="006C77B7"/>
    <w:p w14:paraId="412DAE6A" w14:textId="77777777" w:rsidR="006C77B7" w:rsidRDefault="006C77B7" w:rsidP="006C77B7"/>
    <w:p w14:paraId="1088F161" w14:textId="77777777" w:rsidR="006C77B7" w:rsidRDefault="006C77B7" w:rsidP="006C77B7">
      <w:pPr>
        <w:pStyle w:val="Heading2"/>
      </w:pPr>
      <w:r>
        <w:t>Q-</w:t>
      </w:r>
      <w:r w:rsidR="006145A7">
        <w:t xml:space="preserve"> 2</w:t>
      </w:r>
      <w:r>
        <w:t xml:space="preserve">3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C77B7" w14:paraId="251B6937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0CAAF" w14:textId="0D49C11E" w:rsidR="006C77B7" w:rsidRDefault="006C77B7" w:rsidP="006145A7">
            <w:pPr>
              <w:pStyle w:val="Cell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CA178" w14:textId="77777777" w:rsidR="006C77B7" w:rsidRDefault="006C77B7" w:rsidP="00AE667A">
            <w:pPr>
              <w:pStyle w:val="QFType"/>
            </w:pPr>
            <w:r>
              <w:t>MC</w:t>
            </w:r>
          </w:p>
        </w:tc>
      </w:tr>
      <w:tr w:rsidR="006C77B7" w14:paraId="7838CD68" w14:textId="77777777" w:rsidTr="00AE667A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016AF" w14:textId="77777777" w:rsidR="006C77B7" w:rsidRDefault="006C77B7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2F7CA" w14:textId="77777777" w:rsidR="006C77B7" w:rsidRDefault="006C77B7" w:rsidP="00AE667A">
            <w:pPr>
              <w:pStyle w:val="Cell"/>
            </w:pPr>
            <w:r>
              <w:t>1</w:t>
            </w:r>
          </w:p>
        </w:tc>
      </w:tr>
      <w:tr w:rsidR="006C77B7" w14:paraId="5D0136CA" w14:textId="77777777" w:rsidTr="00AE667A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D047F" w14:textId="77777777" w:rsidR="006C77B7" w:rsidRDefault="006C77B7" w:rsidP="00AE667A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23D65" w14:textId="77777777" w:rsidR="006C77B7" w:rsidRDefault="006C77B7" w:rsidP="00AE667A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CA53E9" w14:textId="77777777" w:rsidR="006C77B7" w:rsidRDefault="006C77B7" w:rsidP="00AE667A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1F42C" w14:textId="77777777" w:rsidR="006C77B7" w:rsidRDefault="006C77B7" w:rsidP="00AE667A">
            <w:pPr>
              <w:pStyle w:val="TableHead"/>
            </w:pPr>
            <w:r>
              <w:t>Grade</w:t>
            </w:r>
          </w:p>
        </w:tc>
      </w:tr>
      <w:tr w:rsidR="006C77B7" w14:paraId="1B911C2E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FD86D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3E7670" w14:textId="795A7BD1" w:rsidR="006C77B7" w:rsidRDefault="006C77B7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C5259F1" w14:textId="77777777" w:rsidR="006C77B7" w:rsidRDefault="006C77B7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12F51" w14:textId="77777777" w:rsidR="006C77B7" w:rsidRDefault="006C77B7" w:rsidP="00AE667A">
            <w:pPr>
              <w:pStyle w:val="QFGrade"/>
            </w:pPr>
            <w:r>
              <w:t>100</w:t>
            </w:r>
          </w:p>
        </w:tc>
      </w:tr>
      <w:tr w:rsidR="006C77B7" w14:paraId="34558215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2DDD0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344AE2" w14:textId="1F4CF837" w:rsidR="006C77B7" w:rsidRDefault="006C77B7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9297D2B" w14:textId="77777777" w:rsidR="006C77B7" w:rsidRDefault="006C77B7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B5E3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7AD7CAB3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C3772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97E5C3" w14:textId="66DB100C" w:rsidR="006C77B7" w:rsidRDefault="006C77B7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F56190C" w14:textId="77777777" w:rsidR="006C77B7" w:rsidRDefault="006C77B7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BA579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3D5B63A3" w14:textId="77777777" w:rsidTr="00DA33E4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83AA0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3DE0DE" w14:textId="7D0393CB" w:rsidR="006C77B7" w:rsidRDefault="006C77B7" w:rsidP="00AE667A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CE88F32" w14:textId="77777777" w:rsidR="006C77B7" w:rsidRDefault="006C77B7" w:rsidP="00AE667A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563F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</w:tbl>
    <w:p w14:paraId="760A3941" w14:textId="77777777" w:rsidR="006C77B7" w:rsidRDefault="006C77B7" w:rsidP="006C77B7"/>
    <w:p w14:paraId="0143790A" w14:textId="77777777" w:rsidR="006C77B7" w:rsidRDefault="006C77B7" w:rsidP="006C77B7">
      <w:pPr>
        <w:pStyle w:val="Heading2"/>
      </w:pPr>
      <w:r>
        <w:lastRenderedPageBreak/>
        <w:t>Q-</w:t>
      </w:r>
      <w:r w:rsidR="006145A7">
        <w:t xml:space="preserve"> 2</w:t>
      </w:r>
      <w:r>
        <w:t xml:space="preserve">4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C77B7" w14:paraId="6ABFA1CB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72304" w14:textId="24194AE2" w:rsidR="006C77B7" w:rsidRDefault="006C77B7" w:rsidP="000415F8">
            <w:pPr>
              <w:pStyle w:val="Cell"/>
              <w:ind w:left="0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714A4" w14:textId="77777777" w:rsidR="006C77B7" w:rsidRDefault="006C77B7" w:rsidP="00AE667A">
            <w:pPr>
              <w:pStyle w:val="QFType"/>
            </w:pPr>
            <w:r>
              <w:t>MC</w:t>
            </w:r>
          </w:p>
        </w:tc>
      </w:tr>
      <w:tr w:rsidR="006C77B7" w14:paraId="7E0F8879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ED282" w14:textId="77777777" w:rsidR="006C77B7" w:rsidRDefault="006C77B7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E9AA5" w14:textId="77777777" w:rsidR="006C77B7" w:rsidRDefault="006C77B7" w:rsidP="00AE667A">
            <w:pPr>
              <w:pStyle w:val="Cell"/>
            </w:pPr>
            <w:r>
              <w:t>1</w:t>
            </w:r>
          </w:p>
        </w:tc>
      </w:tr>
      <w:tr w:rsidR="006C77B7" w14:paraId="62E977F0" w14:textId="77777777" w:rsidTr="00AE667A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396AC" w14:textId="77777777" w:rsidR="006C77B7" w:rsidRDefault="006C77B7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8231D" w14:textId="77777777" w:rsidR="006C77B7" w:rsidRDefault="006C77B7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7981F8D" w14:textId="77777777" w:rsidR="006C77B7" w:rsidRDefault="006C77B7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F1C31" w14:textId="77777777" w:rsidR="006C77B7" w:rsidRDefault="006C77B7" w:rsidP="00AE667A">
            <w:pPr>
              <w:pStyle w:val="TableHead"/>
            </w:pPr>
            <w:r>
              <w:t>Grade</w:t>
            </w:r>
          </w:p>
        </w:tc>
      </w:tr>
      <w:tr w:rsidR="006C77B7" w14:paraId="6B1B80BB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B2102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1E1602" w14:textId="7B90BDAF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63EFAC1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6A883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555A616E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694B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A21053" w14:textId="7AC9EE76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593530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A6827" w14:textId="77777777" w:rsidR="006C77B7" w:rsidRDefault="000415F8" w:rsidP="00AE667A">
            <w:pPr>
              <w:pStyle w:val="QFGrade"/>
            </w:pPr>
            <w:r>
              <w:t>10</w:t>
            </w:r>
            <w:r w:rsidR="006C77B7">
              <w:t>0</w:t>
            </w:r>
          </w:p>
        </w:tc>
      </w:tr>
      <w:tr w:rsidR="006C77B7" w14:paraId="000EA78C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89AD2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38264E" w14:textId="2FCE29DE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E226B22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4C74D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4C07599D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E5FC7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ED3ECA" w14:textId="1328ED03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8ECFA1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04441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</w:tbl>
    <w:p w14:paraId="5105BA5F" w14:textId="77777777" w:rsidR="006C77B7" w:rsidRDefault="006C77B7" w:rsidP="006C77B7"/>
    <w:p w14:paraId="63CB9C49" w14:textId="77777777" w:rsidR="006C77B7" w:rsidRDefault="006C77B7" w:rsidP="006C77B7"/>
    <w:p w14:paraId="15378B31" w14:textId="77777777" w:rsidR="006C77B7" w:rsidRDefault="006C77B7" w:rsidP="006C77B7">
      <w:pPr>
        <w:pStyle w:val="Heading2"/>
      </w:pPr>
      <w:r>
        <w:t>Q-2</w:t>
      </w:r>
      <w:r w:rsidR="00A40DE9">
        <w:t>5</w:t>
      </w:r>
      <w:r>
        <w:t xml:space="preserve">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5473"/>
        <w:gridCol w:w="1549"/>
        <w:gridCol w:w="669"/>
      </w:tblGrid>
      <w:tr w:rsidR="006C77B7" w14:paraId="076D83C5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39525" w14:textId="76BAE930" w:rsidR="006C77B7" w:rsidRDefault="006C77B7" w:rsidP="00AE667A">
            <w:pPr>
              <w:pStyle w:val="Cell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D64B6" w14:textId="77777777" w:rsidR="006C77B7" w:rsidRDefault="006C77B7" w:rsidP="00AE667A">
            <w:pPr>
              <w:pStyle w:val="QFType"/>
            </w:pPr>
            <w:r>
              <w:t>MC</w:t>
            </w:r>
          </w:p>
        </w:tc>
      </w:tr>
      <w:tr w:rsidR="006C77B7" w14:paraId="44BD022B" w14:textId="77777777" w:rsidTr="00AE667A">
        <w:trPr>
          <w:cantSplit/>
          <w:tblHeader/>
        </w:trPr>
        <w:tc>
          <w:tcPr>
            <w:tcW w:w="766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4D464" w14:textId="77777777" w:rsidR="006C77B7" w:rsidRDefault="006C77B7" w:rsidP="00AE667A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4C02B" w14:textId="77777777" w:rsidR="006C77B7" w:rsidRDefault="006C77B7" w:rsidP="00AE667A">
            <w:pPr>
              <w:pStyle w:val="Cell"/>
            </w:pPr>
            <w:r>
              <w:t>1</w:t>
            </w:r>
          </w:p>
        </w:tc>
      </w:tr>
      <w:tr w:rsidR="006C77B7" w14:paraId="0375D0DA" w14:textId="77777777" w:rsidTr="00AE667A">
        <w:trPr>
          <w:cantSplit/>
          <w:tblHeader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0F94" w14:textId="77777777" w:rsidR="006C77B7" w:rsidRDefault="006C77B7" w:rsidP="00AE667A">
            <w:pPr>
              <w:pStyle w:val="QFOptionReset"/>
            </w:pPr>
            <w:r>
              <w:t>#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76014" w14:textId="77777777" w:rsidR="006C77B7" w:rsidRDefault="006C77B7" w:rsidP="00AE667A">
            <w:pPr>
              <w:pStyle w:val="TableHead"/>
            </w:pPr>
            <w:r>
              <w:t>Answers</w:t>
            </w: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01DCBC3" w14:textId="77777777" w:rsidR="006C77B7" w:rsidRDefault="006C77B7" w:rsidP="00AE667A">
            <w:pPr>
              <w:pStyle w:val="TableHead"/>
            </w:pPr>
            <w:r>
              <w:t>Feedback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ED247" w14:textId="77777777" w:rsidR="006C77B7" w:rsidRDefault="006C77B7" w:rsidP="00AE667A">
            <w:pPr>
              <w:pStyle w:val="TableHead"/>
            </w:pPr>
            <w:r>
              <w:t>Grade</w:t>
            </w:r>
          </w:p>
        </w:tc>
      </w:tr>
      <w:tr w:rsidR="006C77B7" w14:paraId="2B3EE37A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9F39D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63C5A0" w14:textId="13B47AA6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3A13AB5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5F257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46ED8D68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97A24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BF811B" w14:textId="0DD1FDB0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3C8D455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68D74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  <w:tr w:rsidR="006C77B7" w14:paraId="58F2889E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6A8B3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928D4D" w14:textId="4BFDF213" w:rsidR="006C77B7" w:rsidRDefault="006C77B7" w:rsidP="00AE667A">
            <w:pPr>
              <w:pStyle w:val="Cell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E43BE9B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40F0F" w14:textId="77777777" w:rsidR="006C77B7" w:rsidRDefault="006C77B7" w:rsidP="00AE667A">
            <w:pPr>
              <w:pStyle w:val="QFGrade"/>
            </w:pPr>
            <w:r>
              <w:t>100</w:t>
            </w:r>
          </w:p>
        </w:tc>
      </w:tr>
      <w:tr w:rsidR="006C77B7" w14:paraId="1DA75F19" w14:textId="77777777" w:rsidTr="00DA33E4">
        <w:trPr>
          <w:cantSplit/>
        </w:trPr>
        <w:tc>
          <w:tcPr>
            <w:tcW w:w="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FEAE4" w14:textId="77777777" w:rsidR="006C77B7" w:rsidRDefault="006C77B7" w:rsidP="00AE667A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931055" w14:textId="683C9206" w:rsidR="006C77B7" w:rsidRDefault="006C77B7" w:rsidP="00A15509">
            <w:pPr>
              <w:pStyle w:val="Cell"/>
              <w:ind w:left="0"/>
            </w:pPr>
          </w:p>
        </w:tc>
        <w:tc>
          <w:tcPr>
            <w:tcW w:w="1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7E66F1D" w14:textId="77777777" w:rsidR="006C77B7" w:rsidRDefault="006C77B7" w:rsidP="00AE667A">
            <w:pPr>
              <w:pStyle w:val="QFFeedback"/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16408" w14:textId="77777777" w:rsidR="006C77B7" w:rsidRDefault="006C77B7" w:rsidP="00AE667A">
            <w:pPr>
              <w:pStyle w:val="QFGrade"/>
            </w:pPr>
            <w:r>
              <w:t>0</w:t>
            </w:r>
          </w:p>
        </w:tc>
      </w:tr>
    </w:tbl>
    <w:p w14:paraId="38F813E8" w14:textId="77777777" w:rsidR="00C467EB" w:rsidRPr="00C467EB" w:rsidRDefault="00C467EB" w:rsidP="00C467EB"/>
    <w:sectPr w:rsidR="00C467EB" w:rsidRPr="00C467EB" w:rsidSect="006B2273">
      <w:footerReference w:type="default" r:id="rId7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5989" w14:textId="77777777" w:rsidR="00FB4200" w:rsidRDefault="00FB4200" w:rsidP="00C3379D">
      <w:pPr>
        <w:spacing w:before="0" w:after="0" w:line="240" w:lineRule="auto"/>
      </w:pPr>
      <w:r>
        <w:separator/>
      </w:r>
    </w:p>
  </w:endnote>
  <w:endnote w:type="continuationSeparator" w:id="0">
    <w:p w14:paraId="33A5843F" w14:textId="77777777" w:rsidR="00FB4200" w:rsidRDefault="00FB4200" w:rsidP="00C337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7925" w14:textId="77777777" w:rsidR="00AE667A" w:rsidRDefault="00AE667A">
    <w:pPr>
      <w:pStyle w:val="Footer"/>
    </w:pPr>
    <w:r>
      <w:tab/>
    </w:r>
    <w:r>
      <w:tab/>
    </w:r>
    <w:r w:rsidR="00064B53">
      <w:fldChar w:fldCharType="begin"/>
    </w:r>
    <w:r w:rsidR="00064B53">
      <w:instrText xml:space="preserve"> PAGE  \* Arabic  \* MERGEFORMAT </w:instrText>
    </w:r>
    <w:r w:rsidR="00064B53">
      <w:fldChar w:fldCharType="separate"/>
    </w:r>
    <w:r w:rsidR="00064B53">
      <w:rPr>
        <w:noProof/>
      </w:rPr>
      <w:t>7</w:t>
    </w:r>
    <w:r w:rsidR="00064B5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4315F" w14:textId="77777777" w:rsidR="00FB4200" w:rsidRDefault="00FB4200" w:rsidP="00C3379D">
      <w:pPr>
        <w:spacing w:before="0" w:after="0" w:line="240" w:lineRule="auto"/>
      </w:pPr>
      <w:r>
        <w:separator/>
      </w:r>
    </w:p>
  </w:footnote>
  <w:footnote w:type="continuationSeparator" w:id="0">
    <w:p w14:paraId="08D79CF7" w14:textId="77777777" w:rsidR="00FB4200" w:rsidRDefault="00FB4200" w:rsidP="00C337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BF6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5E101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E102"/>
    <w:multiLevelType w:val="multilevel"/>
    <w:tmpl w:val="EED63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5E104"/>
    <w:multiLevelType w:val="multilevel"/>
    <w:tmpl w:val="4D02BAD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5E106"/>
    <w:multiLevelType w:val="multilevel"/>
    <w:tmpl w:val="D362163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E107"/>
    <w:multiLevelType w:val="multilevel"/>
    <w:tmpl w:val="8D963698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Tabl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5E10A"/>
    <w:multiLevelType w:val="multilevel"/>
    <w:tmpl w:val="C952C1BC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5E10C"/>
    <w:multiLevelType w:val="multilevel"/>
    <w:tmpl w:val="E5B4DDE8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5E10D"/>
    <w:multiLevelType w:val="multilevel"/>
    <w:tmpl w:val="AD78538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5E111"/>
    <w:multiLevelType w:val="multilevel"/>
    <w:tmpl w:val="0CDCBC40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suff w:val="nothing"/>
      <w:lvlText w:val="%2."/>
      <w:lvlJc w:val="left"/>
      <w:pPr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27070"/>
    <w:multiLevelType w:val="singleLevel"/>
    <w:tmpl w:val="8F9A7206"/>
    <w:lvl w:ilvl="0">
      <w:start w:val="1"/>
      <w:numFmt w:val="lowerLetter"/>
      <w:lvlText w:val="%1."/>
      <w:legacy w:legacy="1" w:legacySpace="0" w:legacyIndent="360"/>
      <w:lvlJc w:val="left"/>
      <w:pPr>
        <w:ind w:left="717" w:hanging="360"/>
      </w:pPr>
    </w:lvl>
  </w:abstractNum>
  <w:abstractNum w:abstractNumId="11" w15:restartNumberingAfterBreak="0">
    <w:nsid w:val="1F7B5977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46FC7"/>
    <w:multiLevelType w:val="hybridMultilevel"/>
    <w:tmpl w:val="C742CB8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9637E"/>
    <w:multiLevelType w:val="multilevel"/>
    <w:tmpl w:val="55EE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1E5483"/>
    <w:multiLevelType w:val="hybridMultilevel"/>
    <w:tmpl w:val="DD06C712"/>
    <w:lvl w:ilvl="0" w:tplc="DE26EEAC">
      <w:start w:val="1"/>
      <w:numFmt w:val="decimalZero"/>
      <w:pStyle w:val="QFItem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2231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2332774">
    <w:abstractNumId w:val="2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26060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10920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50772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01694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52727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8704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8694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9751258">
    <w:abstractNumId w:val="11"/>
  </w:num>
  <w:num w:numId="11" w16cid:durableId="2106613010">
    <w:abstractNumId w:val="0"/>
  </w:num>
  <w:num w:numId="12" w16cid:durableId="4859763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7600812">
    <w:abstractNumId w:val="14"/>
  </w:num>
  <w:num w:numId="14" w16cid:durableId="1811171837">
    <w:abstractNumId w:val="14"/>
  </w:num>
  <w:num w:numId="15" w16cid:durableId="1618099236">
    <w:abstractNumId w:val="10"/>
  </w:num>
  <w:num w:numId="16" w16cid:durableId="231814608">
    <w:abstractNumId w:val="12"/>
  </w:num>
  <w:num w:numId="17" w16cid:durableId="13729204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yawcMaxFileSize" w:val="300"/>
  </w:docVars>
  <w:rsids>
    <w:rsidRoot w:val="00104952"/>
    <w:rsid w:val="000376B1"/>
    <w:rsid w:val="000415F8"/>
    <w:rsid w:val="00051675"/>
    <w:rsid w:val="00064B53"/>
    <w:rsid w:val="0010474C"/>
    <w:rsid w:val="00104952"/>
    <w:rsid w:val="001216E7"/>
    <w:rsid w:val="001A1499"/>
    <w:rsid w:val="001B11E0"/>
    <w:rsid w:val="001C21ED"/>
    <w:rsid w:val="001E6036"/>
    <w:rsid w:val="002233A5"/>
    <w:rsid w:val="00250D47"/>
    <w:rsid w:val="002832DA"/>
    <w:rsid w:val="00283B72"/>
    <w:rsid w:val="002A4D53"/>
    <w:rsid w:val="00304322"/>
    <w:rsid w:val="0030585A"/>
    <w:rsid w:val="003124FF"/>
    <w:rsid w:val="003341D0"/>
    <w:rsid w:val="00356097"/>
    <w:rsid w:val="00360ECB"/>
    <w:rsid w:val="003673BD"/>
    <w:rsid w:val="003C703A"/>
    <w:rsid w:val="003F1ED4"/>
    <w:rsid w:val="004026F1"/>
    <w:rsid w:val="00412B1E"/>
    <w:rsid w:val="00416E3E"/>
    <w:rsid w:val="00422173"/>
    <w:rsid w:val="00426EC0"/>
    <w:rsid w:val="004521EA"/>
    <w:rsid w:val="004A6473"/>
    <w:rsid w:val="004B1167"/>
    <w:rsid w:val="004C4C28"/>
    <w:rsid w:val="00504F7A"/>
    <w:rsid w:val="005229CC"/>
    <w:rsid w:val="00563085"/>
    <w:rsid w:val="00570863"/>
    <w:rsid w:val="005E3B7C"/>
    <w:rsid w:val="00604172"/>
    <w:rsid w:val="006145A7"/>
    <w:rsid w:val="006207C8"/>
    <w:rsid w:val="0063707E"/>
    <w:rsid w:val="0065238B"/>
    <w:rsid w:val="00657E16"/>
    <w:rsid w:val="006A2A10"/>
    <w:rsid w:val="006A4A0F"/>
    <w:rsid w:val="006B2273"/>
    <w:rsid w:val="006C1EF6"/>
    <w:rsid w:val="006C77B7"/>
    <w:rsid w:val="006F4155"/>
    <w:rsid w:val="006F7502"/>
    <w:rsid w:val="00735913"/>
    <w:rsid w:val="00736447"/>
    <w:rsid w:val="0074775A"/>
    <w:rsid w:val="007616BD"/>
    <w:rsid w:val="0076177A"/>
    <w:rsid w:val="0078753E"/>
    <w:rsid w:val="00796AB9"/>
    <w:rsid w:val="007A33D7"/>
    <w:rsid w:val="007D1D35"/>
    <w:rsid w:val="00817AB2"/>
    <w:rsid w:val="00856D77"/>
    <w:rsid w:val="00866CFA"/>
    <w:rsid w:val="00871363"/>
    <w:rsid w:val="00884CA2"/>
    <w:rsid w:val="0089445D"/>
    <w:rsid w:val="008A12EA"/>
    <w:rsid w:val="008F5063"/>
    <w:rsid w:val="00911A2E"/>
    <w:rsid w:val="00963BFD"/>
    <w:rsid w:val="00970517"/>
    <w:rsid w:val="00970558"/>
    <w:rsid w:val="009A6EA4"/>
    <w:rsid w:val="009D3006"/>
    <w:rsid w:val="009E2EC8"/>
    <w:rsid w:val="009E5D9F"/>
    <w:rsid w:val="009F64F9"/>
    <w:rsid w:val="00A15509"/>
    <w:rsid w:val="00A40DE9"/>
    <w:rsid w:val="00A43FDC"/>
    <w:rsid w:val="00A44C33"/>
    <w:rsid w:val="00AD3C02"/>
    <w:rsid w:val="00AE36CF"/>
    <w:rsid w:val="00AE667A"/>
    <w:rsid w:val="00AF3874"/>
    <w:rsid w:val="00AF5657"/>
    <w:rsid w:val="00B36644"/>
    <w:rsid w:val="00B43F7B"/>
    <w:rsid w:val="00B53F81"/>
    <w:rsid w:val="00BA4B93"/>
    <w:rsid w:val="00BC37EB"/>
    <w:rsid w:val="00BE5EE5"/>
    <w:rsid w:val="00C03150"/>
    <w:rsid w:val="00C3379D"/>
    <w:rsid w:val="00C37E2F"/>
    <w:rsid w:val="00C42DE6"/>
    <w:rsid w:val="00C467EB"/>
    <w:rsid w:val="00C53B68"/>
    <w:rsid w:val="00C62201"/>
    <w:rsid w:val="00C932D2"/>
    <w:rsid w:val="00CB6037"/>
    <w:rsid w:val="00CC73A9"/>
    <w:rsid w:val="00CC7E76"/>
    <w:rsid w:val="00CD412D"/>
    <w:rsid w:val="00CD7882"/>
    <w:rsid w:val="00CE0B87"/>
    <w:rsid w:val="00CF1149"/>
    <w:rsid w:val="00D1520D"/>
    <w:rsid w:val="00D761DE"/>
    <w:rsid w:val="00D833C4"/>
    <w:rsid w:val="00D92E88"/>
    <w:rsid w:val="00D973CE"/>
    <w:rsid w:val="00DA33E4"/>
    <w:rsid w:val="00DC20C4"/>
    <w:rsid w:val="00DE6261"/>
    <w:rsid w:val="00E200B9"/>
    <w:rsid w:val="00E52460"/>
    <w:rsid w:val="00E935B3"/>
    <w:rsid w:val="00EB477E"/>
    <w:rsid w:val="00ED28A4"/>
    <w:rsid w:val="00F06487"/>
    <w:rsid w:val="00F066AF"/>
    <w:rsid w:val="00F169D3"/>
    <w:rsid w:val="00F553FF"/>
    <w:rsid w:val="00F8033C"/>
    <w:rsid w:val="00F94618"/>
    <w:rsid w:val="00FB4200"/>
    <w:rsid w:val="00FB57CF"/>
    <w:rsid w:val="00FC4D59"/>
    <w:rsid w:val="00FC6CA9"/>
    <w:rsid w:val="00FD3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3F94A"/>
  <w15:docId w15:val="{303F456D-B504-4BD0-B3D3-AFA8CDB3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21ED"/>
    <w:pPr>
      <w:spacing w:before="60" w:after="60" w:line="240" w:lineRule="atLeast"/>
      <w:jc w:val="both"/>
    </w:pPr>
    <w:rPr>
      <w:lang w:eastAsia="en-US"/>
    </w:rPr>
  </w:style>
  <w:style w:type="paragraph" w:styleId="Heading1">
    <w:name w:val="heading 1"/>
    <w:basedOn w:val="Normal"/>
    <w:next w:val="BodyText"/>
    <w:qFormat/>
    <w:rsid w:val="00CD7882"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"/>
    <w:qFormat/>
    <w:rsid w:val="00CD7882"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rsid w:val="001C21ED"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rsid w:val="001C21ED"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rsid w:val="001C21ED"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1C21ED"/>
    <w:pPr>
      <w:spacing w:after="120"/>
      <w:ind w:left="283"/>
    </w:pPr>
  </w:style>
  <w:style w:type="character" w:styleId="Strong">
    <w:name w:val="Strong"/>
    <w:uiPriority w:val="22"/>
    <w:qFormat/>
    <w:rsid w:val="001C21ED"/>
    <w:rPr>
      <w:b/>
      <w:bCs/>
    </w:rPr>
  </w:style>
  <w:style w:type="paragraph" w:styleId="BodyText">
    <w:name w:val="Body Text"/>
    <w:rsid w:val="001C21ED"/>
    <w:pPr>
      <w:snapToGrid w:val="0"/>
      <w:spacing w:before="60" w:after="60" w:line="240" w:lineRule="atLeast"/>
      <w:ind w:firstLine="245"/>
      <w:jc w:val="both"/>
    </w:pPr>
    <w:rPr>
      <w:lang w:eastAsia="en-US"/>
    </w:rPr>
  </w:style>
  <w:style w:type="paragraph" w:styleId="ListBullet">
    <w:name w:val="List Bullet"/>
    <w:basedOn w:val="Normal"/>
    <w:rsid w:val="001C21ED"/>
    <w:pPr>
      <w:numPr>
        <w:numId w:val="2"/>
      </w:numPr>
      <w:spacing w:before="0" w:after="0"/>
    </w:pPr>
  </w:style>
  <w:style w:type="paragraph" w:styleId="ListBullet2">
    <w:name w:val="List Bullet 2"/>
    <w:basedOn w:val="Normal"/>
    <w:rsid w:val="001C21ED"/>
    <w:pPr>
      <w:numPr>
        <w:ilvl w:val="1"/>
        <w:numId w:val="2"/>
      </w:numPr>
      <w:spacing w:before="0" w:after="0"/>
    </w:pPr>
  </w:style>
  <w:style w:type="paragraph" w:styleId="ListBullet3">
    <w:name w:val="List Bullet 3"/>
    <w:basedOn w:val="Normal"/>
    <w:rsid w:val="001C21ED"/>
    <w:pPr>
      <w:numPr>
        <w:ilvl w:val="2"/>
        <w:numId w:val="2"/>
      </w:numPr>
      <w:spacing w:before="0" w:after="0"/>
    </w:pPr>
  </w:style>
  <w:style w:type="paragraph" w:styleId="ListBullet4">
    <w:name w:val="List Bullet 4"/>
    <w:basedOn w:val="Normal"/>
    <w:rsid w:val="001C21ED"/>
    <w:pPr>
      <w:numPr>
        <w:ilvl w:val="3"/>
        <w:numId w:val="2"/>
      </w:numPr>
      <w:spacing w:before="0" w:after="0"/>
    </w:pPr>
    <w:rPr>
      <w:lang w:val="en-US"/>
    </w:rPr>
  </w:style>
  <w:style w:type="paragraph" w:styleId="ListNumber">
    <w:name w:val="List Number"/>
    <w:basedOn w:val="Normal"/>
    <w:rsid w:val="001C21ED"/>
    <w:pPr>
      <w:numPr>
        <w:ilvl w:val="1"/>
        <w:numId w:val="3"/>
      </w:numPr>
      <w:tabs>
        <w:tab w:val="num" w:pos="360"/>
      </w:tabs>
      <w:spacing w:before="0" w:after="0"/>
      <w:ind w:left="360"/>
    </w:pPr>
  </w:style>
  <w:style w:type="paragraph" w:styleId="ListContinue">
    <w:name w:val="List Continue"/>
    <w:basedOn w:val="Normal"/>
    <w:rsid w:val="001C21ED"/>
    <w:pPr>
      <w:spacing w:before="0" w:after="0"/>
      <w:ind w:left="360"/>
    </w:pPr>
  </w:style>
  <w:style w:type="paragraph" w:styleId="ListNumber2">
    <w:name w:val="List Number 2"/>
    <w:basedOn w:val="Normal"/>
    <w:rsid w:val="001C21ED"/>
    <w:pPr>
      <w:numPr>
        <w:ilvl w:val="2"/>
        <w:numId w:val="3"/>
      </w:numPr>
      <w:tabs>
        <w:tab w:val="num" w:pos="720"/>
      </w:tabs>
      <w:spacing w:before="0" w:after="0"/>
      <w:ind w:left="720"/>
    </w:pPr>
  </w:style>
  <w:style w:type="paragraph" w:styleId="ListContinue2">
    <w:name w:val="List Continue 2"/>
    <w:basedOn w:val="Normal"/>
    <w:rsid w:val="001C21ED"/>
    <w:pPr>
      <w:spacing w:before="0" w:after="0"/>
      <w:ind w:left="720"/>
    </w:pPr>
  </w:style>
  <w:style w:type="paragraph" w:styleId="ListNumber3">
    <w:name w:val="List Number 3"/>
    <w:basedOn w:val="Normal"/>
    <w:rsid w:val="001C21ED"/>
    <w:pPr>
      <w:numPr>
        <w:ilvl w:val="3"/>
        <w:numId w:val="3"/>
      </w:numPr>
      <w:tabs>
        <w:tab w:val="num" w:pos="1080"/>
      </w:tabs>
      <w:spacing w:before="0" w:after="0"/>
      <w:ind w:left="1080"/>
    </w:pPr>
  </w:style>
  <w:style w:type="paragraph" w:styleId="ListContinue3">
    <w:name w:val="List Continue 3"/>
    <w:basedOn w:val="Normal"/>
    <w:rsid w:val="001C21ED"/>
    <w:pPr>
      <w:spacing w:before="0" w:after="0"/>
      <w:ind w:left="1080"/>
    </w:pPr>
  </w:style>
  <w:style w:type="paragraph" w:styleId="ListNumber4">
    <w:name w:val="List Number 4"/>
    <w:basedOn w:val="Normal"/>
    <w:rsid w:val="001C21ED"/>
    <w:pPr>
      <w:numPr>
        <w:ilvl w:val="4"/>
        <w:numId w:val="3"/>
      </w:numPr>
      <w:tabs>
        <w:tab w:val="num" w:pos="1440"/>
      </w:tabs>
      <w:spacing w:before="0" w:after="0"/>
      <w:ind w:left="1440"/>
    </w:pPr>
  </w:style>
  <w:style w:type="paragraph" w:styleId="ListContinue4">
    <w:name w:val="List Continue 4"/>
    <w:basedOn w:val="Normal"/>
    <w:rsid w:val="001C21ED"/>
    <w:pPr>
      <w:spacing w:before="0" w:after="0"/>
      <w:ind w:left="1440"/>
    </w:pPr>
  </w:style>
  <w:style w:type="paragraph" w:styleId="Caption">
    <w:name w:val="caption"/>
    <w:basedOn w:val="Normal"/>
    <w:next w:val="BodyText"/>
    <w:qFormat/>
    <w:rsid w:val="001C21ED"/>
    <w:pPr>
      <w:numPr>
        <w:ilvl w:val="1"/>
        <w:numId w:val="4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rsid w:val="001C21ED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rsid w:val="00F553FF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QFOption">
    <w:name w:val="QF Option"/>
    <w:basedOn w:val="Normal"/>
    <w:rsid w:val="001C21ED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styleId="Title">
    <w:name w:val="Title"/>
    <w:basedOn w:val="Normal"/>
    <w:next w:val="BodyText"/>
    <w:qFormat/>
    <w:rsid w:val="009A6EA4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Subtitle">
    <w:name w:val="Subtitle"/>
    <w:basedOn w:val="Normal"/>
    <w:qFormat/>
    <w:rsid w:val="001C21ED"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paragraph" w:styleId="TOC1">
    <w:name w:val="toc 1"/>
    <w:basedOn w:val="Normal"/>
    <w:semiHidden/>
    <w:rsid w:val="001C21ED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semiHidden/>
    <w:rsid w:val="001C21ED"/>
    <w:pPr>
      <w:pBdr>
        <w:top w:val="single" w:sz="4" w:space="0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semiHidden/>
    <w:rsid w:val="001C21ED"/>
  </w:style>
  <w:style w:type="paragraph" w:styleId="CommentText">
    <w:name w:val="annotation text"/>
    <w:basedOn w:val="Normal"/>
    <w:semiHidden/>
    <w:rsid w:val="001C21ED"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BodyTextFirst">
    <w:name w:val="Body Text First"/>
    <w:basedOn w:val="BodyText"/>
    <w:rsid w:val="001C21ED"/>
    <w:pPr>
      <w:ind w:firstLine="0"/>
    </w:pPr>
  </w:style>
  <w:style w:type="paragraph" w:customStyle="1" w:styleId="QFFeedback">
    <w:name w:val="QF Feedback"/>
    <w:basedOn w:val="Normal"/>
    <w:rsid w:val="00C932D2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QFGrade">
    <w:name w:val="QF Grade"/>
    <w:basedOn w:val="Normal"/>
    <w:rsid w:val="001C21ED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rsid w:val="001C21ED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ItemNumber">
    <w:name w:val="QF Item Number"/>
    <w:basedOn w:val="Normal"/>
    <w:next w:val="Cell"/>
    <w:rsid w:val="00CC7E76"/>
    <w:pPr>
      <w:numPr>
        <w:numId w:val="14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Cell">
    <w:name w:val="Cell"/>
    <w:rsid w:val="00871363"/>
    <w:pPr>
      <w:keepNext/>
      <w:spacing w:before="20" w:after="40"/>
      <w:ind w:left="40" w:right="144"/>
    </w:pPr>
    <w:rPr>
      <w:rFonts w:ascii="Arial" w:hAnsi="Arial" w:cs="Arial"/>
      <w:szCs w:val="18"/>
      <w:lang w:eastAsia="en-US"/>
    </w:rPr>
  </w:style>
  <w:style w:type="paragraph" w:styleId="Header">
    <w:name w:val="header"/>
    <w:basedOn w:val="Normal"/>
    <w:rsid w:val="001C21ED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Footer">
    <w:name w:val="footer"/>
    <w:basedOn w:val="Normal"/>
    <w:rsid w:val="00C3379D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paragraph" w:customStyle="1" w:styleId="TableHead">
    <w:name w:val="Table Head"/>
    <w:basedOn w:val="Normal"/>
    <w:rsid w:val="001B11E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TableRowHead">
    <w:name w:val="Table Row Head"/>
    <w:basedOn w:val="Normal"/>
    <w:rsid w:val="001C21ED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character" w:styleId="FootnoteReference">
    <w:name w:val="footnote reference"/>
    <w:semiHidden/>
    <w:rsid w:val="001C21ED"/>
    <w:rPr>
      <w:vertAlign w:val="superscript"/>
    </w:rPr>
  </w:style>
  <w:style w:type="paragraph" w:styleId="DocumentMap">
    <w:name w:val="Document Map"/>
    <w:basedOn w:val="Normal"/>
    <w:semiHidden/>
    <w:rsid w:val="001C21ED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5E3B7C"/>
    <w:pPr>
      <w:spacing w:before="60" w:after="60"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FID">
    <w:name w:val="QF ID"/>
    <w:basedOn w:val="Normal"/>
    <w:rsid w:val="003C703A"/>
    <w:pPr>
      <w:keepNext/>
      <w:spacing w:before="100" w:beforeAutospacing="1" w:after="100" w:afterAutospacing="1"/>
      <w:jc w:val="left"/>
    </w:pPr>
    <w:rPr>
      <w:rFonts w:ascii="Arial" w:eastAsiaTheme="minorEastAsia" w:hAnsi="Arial" w:cs="Arial"/>
      <w:sz w:val="18"/>
      <w:szCs w:val="18"/>
      <w:lang w:eastAsia="zh-CN" w:bidi="he-IL"/>
    </w:rPr>
  </w:style>
  <w:style w:type="paragraph" w:styleId="NormalWeb">
    <w:name w:val="Normal (Web)"/>
    <w:basedOn w:val="Normal"/>
    <w:uiPriority w:val="99"/>
    <w:unhideWhenUsed/>
    <w:rsid w:val="00D92E88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3673BD"/>
    <w:rPr>
      <w:color w:val="0000FF"/>
      <w:u w:val="single"/>
    </w:rPr>
  </w:style>
  <w:style w:type="paragraph" w:customStyle="1" w:styleId="Default">
    <w:name w:val="Default"/>
    <w:rsid w:val="00064B53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2R2\AppData\Roaming\Microsoft\Templates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</Template>
  <TotalTime>60</TotalTime>
  <Pages>7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MoodleQuiz Style Template</vt:lpstr>
    </vt:vector>
  </TitlesOfParts>
  <Company>TU Dublin Tallaght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MoodleQuiz Style Template</dc:title>
  <dc:creator>G2R2</dc:creator>
  <cp:lastModifiedBy>ADMIN</cp:lastModifiedBy>
  <cp:revision>23</cp:revision>
  <cp:lastPrinted>2009-03-13T17:29:00Z</cp:lastPrinted>
  <dcterms:created xsi:type="dcterms:W3CDTF">2025-01-27T23:18:00Z</dcterms:created>
  <dcterms:modified xsi:type="dcterms:W3CDTF">2026-09-25T07:03:00Z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5</vt:i4>
  </property>
  <property fmtid="{D5CDD505-2E9C-101B-9397-08002B2CF9AE}" pid="5" name="moodleCourseID">
    <vt:lpwstr>2</vt:lpwstr>
  </property>
  <property fmtid="{D5CDD505-2E9C-101B-9397-08002B2CF9AE}" pid="6" name="moodleLanguage">
    <vt:lpwstr>en</vt:lpwstr>
  </property>
  <property fmtid="{D5CDD505-2E9C-101B-9397-08002B2CF9AE}" pid="7" name="moodleRelease">
    <vt:lpwstr>3.6</vt:lpwstr>
  </property>
  <property fmtid="{D5CDD505-2E9C-101B-9397-08002B2CF9AE}" pid="8" name="moodleQuestion">
    <vt:lpwstr>Question</vt:lpwstr>
  </property>
  <property fmtid="{D5CDD505-2E9C-101B-9397-08002B2CF9AE}" pid="9" name="moodleCategory">
    <vt:lpwstr>Category name</vt:lpwstr>
  </property>
</Properties>
</file>