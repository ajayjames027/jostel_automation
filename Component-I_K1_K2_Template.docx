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E6A7CB" w14:textId="4E542D98" w:rsidR="003124FF" w:rsidRPr="00B36644" w:rsidRDefault="00412B1E" w:rsidP="009A6EA4">
      <w:pPr>
        <w:pStyle w:val="Title"/>
        <w:rPr>
          <w:color w:val="403152" w:themeColor="accent4" w:themeShade="80"/>
        </w:rPr>
      </w:pPr>
      <w:r w:rsidRPr="00B36644">
        <w:rPr>
          <w:color w:val="403152" w:themeColor="accent4" w:themeShade="80"/>
        </w:rPr>
        <w:t>Component 1 – QUIZ Template</w:t>
      </w:r>
    </w:p>
    <w:p w14:paraId="09BFFF33" w14:textId="2C9325E9" w:rsidR="00051675" w:rsidRPr="00051675" w:rsidRDefault="00051675" w:rsidP="00051675">
      <w:pPr>
        <w:pStyle w:val="Heading1"/>
      </w:pPr>
      <w:r>
        <w:t>[</w:t>
      </w:r>
      <w:r w:rsidR="00250D47" w:rsidRPr="006121E2">
        <w:rPr>
          <w:b/>
          <w:bCs/>
          <w:color w:val="000000" w:themeColor="text1"/>
        </w:rPr>
        <w:t xml:space="preserve">K1 </w:t>
      </w:r>
      <w:r w:rsidR="009D3006" w:rsidRPr="006121E2">
        <w:rPr>
          <w:b/>
          <w:bCs/>
          <w:color w:val="000000" w:themeColor="text1"/>
        </w:rPr>
        <w:t xml:space="preserve">- </w:t>
      </w:r>
      <w:r w:rsidR="009D3006">
        <w:rPr>
          <w:b/>
          <w:bCs/>
          <w:color w:val="548DD4" w:themeColor="text2" w:themeTint="99"/>
        </w:rPr>
        <w:t xml:space="preserve">Enter the </w:t>
      </w:r>
      <w:r w:rsidR="00250D47" w:rsidRPr="00F066AF">
        <w:rPr>
          <w:b/>
          <w:bCs/>
          <w:color w:val="548DD4" w:themeColor="text2" w:themeTint="99"/>
        </w:rPr>
        <w:t>Course Code</w:t>
      </w:r>
      <w:r>
        <w:t>]</w:t>
      </w:r>
    </w:p>
    <w:p w14:paraId="5F3C3582" w14:textId="77777777" w:rsidR="00B36644" w:rsidRDefault="00B36644" w:rsidP="00B36644">
      <w:pPr>
        <w:pStyle w:val="Heading2"/>
      </w:pPr>
      <w:r>
        <w:t xml:space="preserve">Q-01 – </w:t>
      </w:r>
      <w:r w:rsidRPr="00B36644">
        <w:rPr>
          <w:b/>
          <w:bCs/>
          <w:color w:val="E36C0A" w:themeColor="accent6" w:themeShade="BF"/>
        </w:rPr>
        <w:t>K1</w:t>
      </w:r>
      <w:r>
        <w:t xml:space="preserve"> (MC)</w:t>
      </w:r>
    </w:p>
    <w:tbl>
      <w:tblPr>
        <w:tblW w:w="5000" w:type="pct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6"/>
        <w:gridCol w:w="5452"/>
        <w:gridCol w:w="1543"/>
        <w:gridCol w:w="666"/>
      </w:tblGrid>
      <w:tr w:rsidR="00B36644" w14:paraId="6FF680FD" w14:textId="77777777" w:rsidTr="007B3D26">
        <w:trPr>
          <w:cantSplit/>
          <w:tblHeader/>
        </w:trPr>
        <w:tc>
          <w:tcPr>
            <w:tcW w:w="7631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DD9A57" w14:textId="77777777" w:rsidR="00B36644" w:rsidRDefault="00B36644" w:rsidP="007B3D26">
            <w:pPr>
              <w:pStyle w:val="Cell"/>
            </w:pPr>
            <w:r>
              <w:t>[Question text]</w:t>
            </w: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76B47B" w14:textId="77777777" w:rsidR="00B36644" w:rsidRDefault="00B36644" w:rsidP="007B3D26">
            <w:pPr>
              <w:pStyle w:val="QFType"/>
            </w:pPr>
            <w:r>
              <w:t>MC</w:t>
            </w:r>
          </w:p>
        </w:tc>
      </w:tr>
      <w:tr w:rsidR="00B36644" w14:paraId="3B0A2448" w14:textId="77777777" w:rsidTr="007B3D26">
        <w:trPr>
          <w:cantSplit/>
          <w:tblHeader/>
        </w:trPr>
        <w:tc>
          <w:tcPr>
            <w:tcW w:w="7631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BF4D7D" w14:textId="77777777" w:rsidR="00B36644" w:rsidRDefault="00B36644" w:rsidP="007B3D26">
            <w:pPr>
              <w:pStyle w:val="TableRowHead"/>
              <w:jc w:val="right"/>
            </w:pPr>
            <w:r>
              <w:t>Default mark:</w:t>
            </w: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0C9DAF" w14:textId="77777777" w:rsidR="00B36644" w:rsidRDefault="00B36644" w:rsidP="007B3D26">
            <w:pPr>
              <w:pStyle w:val="Cell"/>
            </w:pPr>
            <w:r>
              <w:t>1</w:t>
            </w:r>
          </w:p>
        </w:tc>
      </w:tr>
      <w:tr w:rsidR="00B36644" w14:paraId="5E938C50" w14:textId="77777777" w:rsidTr="007B3D26">
        <w:trPr>
          <w:cantSplit/>
          <w:tblHeader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1EB29B" w14:textId="77777777" w:rsidR="00B36644" w:rsidRDefault="00B36644" w:rsidP="007B3D26">
            <w:pPr>
              <w:pStyle w:val="QFOptionReset"/>
            </w:pPr>
            <w:r>
              <w:t>#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B68C9F" w14:textId="77777777" w:rsidR="00B36644" w:rsidRDefault="00B36644" w:rsidP="007B3D26">
            <w:pPr>
              <w:pStyle w:val="TableHead"/>
            </w:pPr>
            <w:r>
              <w:t>Answers</w:t>
            </w: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213D7EF7" w14:textId="77777777" w:rsidR="00B36644" w:rsidRDefault="00B36644" w:rsidP="007B3D26">
            <w:pPr>
              <w:pStyle w:val="TableHead"/>
            </w:pPr>
            <w:r>
              <w:t>Feedback</w:t>
            </w: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3C7CFB" w14:textId="77777777" w:rsidR="00B36644" w:rsidRDefault="00B36644" w:rsidP="007B3D26">
            <w:pPr>
              <w:pStyle w:val="TableHead"/>
            </w:pPr>
            <w:r>
              <w:t>Grade</w:t>
            </w:r>
          </w:p>
        </w:tc>
      </w:tr>
      <w:tr w:rsidR="00B36644" w14:paraId="65C111F5" w14:textId="77777777" w:rsidTr="007B3D26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7ABED0" w14:textId="77777777" w:rsidR="00B36644" w:rsidRDefault="00B36644" w:rsidP="007B3D26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F72507" w14:textId="77777777" w:rsidR="00B36644" w:rsidRDefault="00B36644" w:rsidP="007B3D26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4C5453DC" w14:textId="77777777" w:rsidR="00B36644" w:rsidRDefault="00B36644" w:rsidP="007B3D26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22025A" w14:textId="77777777" w:rsidR="00B36644" w:rsidRDefault="00B36644" w:rsidP="007B3D26">
            <w:pPr>
              <w:pStyle w:val="QFGrade"/>
            </w:pPr>
            <w:r>
              <w:t>100</w:t>
            </w:r>
          </w:p>
        </w:tc>
      </w:tr>
      <w:tr w:rsidR="00B36644" w14:paraId="3EF4B701" w14:textId="77777777" w:rsidTr="007B3D26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DAC6FC" w14:textId="77777777" w:rsidR="00B36644" w:rsidRDefault="00B36644" w:rsidP="007B3D26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10895C" w14:textId="77777777" w:rsidR="00B36644" w:rsidRDefault="00B36644" w:rsidP="007B3D26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73728A20" w14:textId="77777777" w:rsidR="00B36644" w:rsidRDefault="00B36644" w:rsidP="007B3D26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29E9A3" w14:textId="77777777" w:rsidR="00B36644" w:rsidRDefault="00B36644" w:rsidP="007B3D26">
            <w:pPr>
              <w:pStyle w:val="QFGrade"/>
            </w:pPr>
            <w:r>
              <w:t>0</w:t>
            </w:r>
          </w:p>
        </w:tc>
      </w:tr>
      <w:tr w:rsidR="00B36644" w14:paraId="4827CA94" w14:textId="77777777" w:rsidTr="007B3D26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1D8252" w14:textId="77777777" w:rsidR="00B36644" w:rsidRDefault="00B36644" w:rsidP="007B3D26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1D5F48" w14:textId="77777777" w:rsidR="00B36644" w:rsidRDefault="00B36644" w:rsidP="007B3D26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01DCF852" w14:textId="77777777" w:rsidR="00B36644" w:rsidRDefault="00B36644" w:rsidP="007B3D26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2F06E2" w14:textId="77777777" w:rsidR="00B36644" w:rsidRDefault="00B36644" w:rsidP="007B3D26">
            <w:pPr>
              <w:pStyle w:val="QFGrade"/>
            </w:pPr>
            <w:r>
              <w:t>0</w:t>
            </w:r>
          </w:p>
        </w:tc>
      </w:tr>
      <w:tr w:rsidR="00B36644" w14:paraId="3EB4A0A5" w14:textId="77777777" w:rsidTr="007B3D26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937C73" w14:textId="77777777" w:rsidR="00B36644" w:rsidRDefault="00B36644" w:rsidP="007B3D26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1A207D" w14:textId="77777777" w:rsidR="00B36644" w:rsidRDefault="00B36644" w:rsidP="007B3D26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075D5E04" w14:textId="77777777" w:rsidR="00B36644" w:rsidRDefault="00B36644" w:rsidP="007B3D26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EC6392" w14:textId="77777777" w:rsidR="00B36644" w:rsidRDefault="00B36644" w:rsidP="007B3D26">
            <w:pPr>
              <w:pStyle w:val="QFGrade"/>
            </w:pPr>
            <w:r>
              <w:t>0</w:t>
            </w:r>
          </w:p>
        </w:tc>
      </w:tr>
    </w:tbl>
    <w:p w14:paraId="1289B72A" w14:textId="4DE288E1" w:rsidR="00B36644" w:rsidRDefault="00B36644" w:rsidP="00B36644">
      <w:pPr>
        <w:pStyle w:val="Heading2"/>
      </w:pPr>
      <w:r>
        <w:t xml:space="preserve">Q-02 – </w:t>
      </w:r>
      <w:r w:rsidRPr="00B36644">
        <w:rPr>
          <w:b/>
          <w:bCs/>
          <w:color w:val="E36C0A" w:themeColor="accent6" w:themeShade="BF"/>
        </w:rPr>
        <w:t>K1</w:t>
      </w:r>
      <w:r>
        <w:t xml:space="preserve"> (MC)</w:t>
      </w:r>
    </w:p>
    <w:tbl>
      <w:tblPr>
        <w:tblW w:w="5000" w:type="pct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6"/>
        <w:gridCol w:w="5452"/>
        <w:gridCol w:w="1543"/>
        <w:gridCol w:w="666"/>
      </w:tblGrid>
      <w:tr w:rsidR="00B36644" w14:paraId="7F6DDF8A" w14:textId="77777777" w:rsidTr="007B3D26">
        <w:trPr>
          <w:cantSplit/>
          <w:tblHeader/>
        </w:trPr>
        <w:tc>
          <w:tcPr>
            <w:tcW w:w="7631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4472D7" w14:textId="77777777" w:rsidR="00B36644" w:rsidRDefault="00B36644" w:rsidP="007B3D26">
            <w:pPr>
              <w:pStyle w:val="Cell"/>
            </w:pPr>
            <w:r>
              <w:t>[Question text]</w:t>
            </w: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F67EDF" w14:textId="77777777" w:rsidR="00B36644" w:rsidRDefault="00B36644" w:rsidP="007B3D26">
            <w:pPr>
              <w:pStyle w:val="QFType"/>
            </w:pPr>
            <w:r>
              <w:t>MC</w:t>
            </w:r>
          </w:p>
        </w:tc>
      </w:tr>
      <w:tr w:rsidR="00B36644" w14:paraId="032EACAA" w14:textId="77777777" w:rsidTr="007B3D26">
        <w:trPr>
          <w:cantSplit/>
          <w:tblHeader/>
        </w:trPr>
        <w:tc>
          <w:tcPr>
            <w:tcW w:w="7631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25A99E" w14:textId="77777777" w:rsidR="00B36644" w:rsidRDefault="00B36644" w:rsidP="007B3D26">
            <w:pPr>
              <w:pStyle w:val="TableRowHead"/>
              <w:jc w:val="right"/>
            </w:pPr>
            <w:r>
              <w:t>Default mark:</w:t>
            </w: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E8EF3D" w14:textId="77777777" w:rsidR="00B36644" w:rsidRDefault="00B36644" w:rsidP="007B3D26">
            <w:pPr>
              <w:pStyle w:val="Cell"/>
            </w:pPr>
            <w:r>
              <w:t>1</w:t>
            </w:r>
          </w:p>
        </w:tc>
      </w:tr>
      <w:tr w:rsidR="00B36644" w14:paraId="11425B24" w14:textId="77777777" w:rsidTr="007B3D26">
        <w:trPr>
          <w:cantSplit/>
          <w:tblHeader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A29D66" w14:textId="77777777" w:rsidR="00B36644" w:rsidRDefault="00B36644" w:rsidP="007B3D26">
            <w:pPr>
              <w:pStyle w:val="QFOptionReset"/>
            </w:pPr>
            <w:r>
              <w:t>#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7D1466" w14:textId="77777777" w:rsidR="00B36644" w:rsidRDefault="00B36644" w:rsidP="007B3D26">
            <w:pPr>
              <w:pStyle w:val="TableHead"/>
            </w:pPr>
            <w:r>
              <w:t>Answers</w:t>
            </w: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7E848367" w14:textId="77777777" w:rsidR="00B36644" w:rsidRDefault="00B36644" w:rsidP="007B3D26">
            <w:pPr>
              <w:pStyle w:val="TableHead"/>
            </w:pPr>
            <w:r>
              <w:t>Feedback</w:t>
            </w: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B1EF9E" w14:textId="77777777" w:rsidR="00B36644" w:rsidRDefault="00B36644" w:rsidP="007B3D26">
            <w:pPr>
              <w:pStyle w:val="TableHead"/>
            </w:pPr>
            <w:r>
              <w:t>Grade</w:t>
            </w:r>
          </w:p>
        </w:tc>
      </w:tr>
      <w:tr w:rsidR="00B36644" w14:paraId="494F6E5B" w14:textId="77777777" w:rsidTr="007B3D26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AF2648" w14:textId="77777777" w:rsidR="00B36644" w:rsidRDefault="00B36644" w:rsidP="007B3D26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5C6676" w14:textId="77777777" w:rsidR="00B36644" w:rsidRDefault="00B36644" w:rsidP="007B3D26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66D36939" w14:textId="77777777" w:rsidR="00B36644" w:rsidRDefault="00B36644" w:rsidP="007B3D26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789DED" w14:textId="77777777" w:rsidR="00B36644" w:rsidRDefault="00B36644" w:rsidP="007B3D26">
            <w:pPr>
              <w:pStyle w:val="QFGrade"/>
            </w:pPr>
            <w:r>
              <w:t>100</w:t>
            </w:r>
          </w:p>
        </w:tc>
      </w:tr>
      <w:tr w:rsidR="00B36644" w14:paraId="722260ED" w14:textId="77777777" w:rsidTr="007B3D26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496A0F" w14:textId="77777777" w:rsidR="00B36644" w:rsidRDefault="00B36644" w:rsidP="007B3D26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76827D" w14:textId="77777777" w:rsidR="00B36644" w:rsidRDefault="00B36644" w:rsidP="007B3D26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2B78C25D" w14:textId="77777777" w:rsidR="00B36644" w:rsidRDefault="00B36644" w:rsidP="007B3D26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C5322A" w14:textId="77777777" w:rsidR="00B36644" w:rsidRDefault="00B36644" w:rsidP="007B3D26">
            <w:pPr>
              <w:pStyle w:val="QFGrade"/>
            </w:pPr>
            <w:r>
              <w:t>0</w:t>
            </w:r>
          </w:p>
        </w:tc>
      </w:tr>
      <w:tr w:rsidR="00B36644" w14:paraId="2445BEE2" w14:textId="77777777" w:rsidTr="007B3D26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ED64FA" w14:textId="77777777" w:rsidR="00B36644" w:rsidRDefault="00B36644" w:rsidP="007B3D26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478E7B" w14:textId="77777777" w:rsidR="00B36644" w:rsidRDefault="00B36644" w:rsidP="007B3D26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4D31DF59" w14:textId="77777777" w:rsidR="00B36644" w:rsidRDefault="00B36644" w:rsidP="007B3D26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522AEF" w14:textId="77777777" w:rsidR="00B36644" w:rsidRDefault="00B36644" w:rsidP="007B3D26">
            <w:pPr>
              <w:pStyle w:val="QFGrade"/>
            </w:pPr>
            <w:r>
              <w:t>0</w:t>
            </w:r>
          </w:p>
        </w:tc>
      </w:tr>
      <w:tr w:rsidR="00B36644" w14:paraId="055F368E" w14:textId="77777777" w:rsidTr="007B3D26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B8B673" w14:textId="77777777" w:rsidR="00B36644" w:rsidRDefault="00B36644" w:rsidP="007B3D26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3C2528" w14:textId="77777777" w:rsidR="00B36644" w:rsidRDefault="00B36644" w:rsidP="007B3D26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556A3F07" w14:textId="77777777" w:rsidR="00B36644" w:rsidRDefault="00B36644" w:rsidP="007B3D26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00E507" w14:textId="77777777" w:rsidR="00B36644" w:rsidRDefault="00B36644" w:rsidP="007B3D26">
            <w:pPr>
              <w:pStyle w:val="QFGrade"/>
            </w:pPr>
            <w:r>
              <w:t>0</w:t>
            </w:r>
          </w:p>
        </w:tc>
      </w:tr>
    </w:tbl>
    <w:p w14:paraId="22AD2AA8" w14:textId="42205134" w:rsidR="00B36644" w:rsidRDefault="00B36644" w:rsidP="00B36644">
      <w:pPr>
        <w:pStyle w:val="Heading2"/>
      </w:pPr>
      <w:r>
        <w:t xml:space="preserve">Q-03 – </w:t>
      </w:r>
      <w:r w:rsidRPr="00B36644">
        <w:rPr>
          <w:b/>
          <w:bCs/>
          <w:color w:val="E36C0A" w:themeColor="accent6" w:themeShade="BF"/>
        </w:rPr>
        <w:t>K1</w:t>
      </w:r>
      <w:r>
        <w:t xml:space="preserve"> (MC)</w:t>
      </w:r>
    </w:p>
    <w:tbl>
      <w:tblPr>
        <w:tblW w:w="5000" w:type="pct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6"/>
        <w:gridCol w:w="5452"/>
        <w:gridCol w:w="1543"/>
        <w:gridCol w:w="666"/>
      </w:tblGrid>
      <w:tr w:rsidR="00B36644" w14:paraId="5D9172AB" w14:textId="77777777" w:rsidTr="007B3D26">
        <w:trPr>
          <w:cantSplit/>
          <w:tblHeader/>
        </w:trPr>
        <w:tc>
          <w:tcPr>
            <w:tcW w:w="7631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4A3324" w14:textId="77777777" w:rsidR="00B36644" w:rsidRDefault="00B36644" w:rsidP="007B3D26">
            <w:pPr>
              <w:pStyle w:val="Cell"/>
            </w:pPr>
            <w:r>
              <w:t>[Question text]</w:t>
            </w: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98CA31" w14:textId="77777777" w:rsidR="00B36644" w:rsidRDefault="00B36644" w:rsidP="007B3D26">
            <w:pPr>
              <w:pStyle w:val="QFType"/>
            </w:pPr>
            <w:r>
              <w:t>MC</w:t>
            </w:r>
          </w:p>
        </w:tc>
      </w:tr>
      <w:tr w:rsidR="00B36644" w14:paraId="1C1730CD" w14:textId="77777777" w:rsidTr="007B3D26">
        <w:trPr>
          <w:cantSplit/>
          <w:tblHeader/>
        </w:trPr>
        <w:tc>
          <w:tcPr>
            <w:tcW w:w="7631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E90528" w14:textId="77777777" w:rsidR="00B36644" w:rsidRDefault="00B36644" w:rsidP="007B3D26">
            <w:pPr>
              <w:pStyle w:val="TableRowHead"/>
              <w:jc w:val="right"/>
            </w:pPr>
            <w:r>
              <w:t>Default mark:</w:t>
            </w: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779837" w14:textId="77777777" w:rsidR="00B36644" w:rsidRDefault="00B36644" w:rsidP="007B3D26">
            <w:pPr>
              <w:pStyle w:val="Cell"/>
            </w:pPr>
            <w:r>
              <w:t>1</w:t>
            </w:r>
          </w:p>
        </w:tc>
      </w:tr>
      <w:tr w:rsidR="00B36644" w14:paraId="7AF09EE4" w14:textId="77777777" w:rsidTr="007B3D26">
        <w:trPr>
          <w:cantSplit/>
          <w:tblHeader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B7F281" w14:textId="77777777" w:rsidR="00B36644" w:rsidRDefault="00B36644" w:rsidP="007B3D26">
            <w:pPr>
              <w:pStyle w:val="QFOptionReset"/>
            </w:pPr>
            <w:r>
              <w:t>#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DF0405" w14:textId="77777777" w:rsidR="00B36644" w:rsidRDefault="00B36644" w:rsidP="007B3D26">
            <w:pPr>
              <w:pStyle w:val="TableHead"/>
            </w:pPr>
            <w:r>
              <w:t>Answers</w:t>
            </w: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65AA26C1" w14:textId="77777777" w:rsidR="00B36644" w:rsidRDefault="00B36644" w:rsidP="007B3D26">
            <w:pPr>
              <w:pStyle w:val="TableHead"/>
            </w:pPr>
            <w:r>
              <w:t>Feedback</w:t>
            </w: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9DAC87" w14:textId="77777777" w:rsidR="00B36644" w:rsidRDefault="00B36644" w:rsidP="007B3D26">
            <w:pPr>
              <w:pStyle w:val="TableHead"/>
            </w:pPr>
            <w:r>
              <w:t>Grade</w:t>
            </w:r>
          </w:p>
        </w:tc>
      </w:tr>
      <w:tr w:rsidR="00B36644" w14:paraId="0859A7D5" w14:textId="77777777" w:rsidTr="007B3D26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0C8796" w14:textId="77777777" w:rsidR="00B36644" w:rsidRDefault="00B36644" w:rsidP="007B3D26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BA81F4" w14:textId="77777777" w:rsidR="00B36644" w:rsidRDefault="00B36644" w:rsidP="007B3D26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191815E1" w14:textId="77777777" w:rsidR="00B36644" w:rsidRDefault="00B36644" w:rsidP="007B3D26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0C20F8" w14:textId="77777777" w:rsidR="00B36644" w:rsidRDefault="00B36644" w:rsidP="007B3D26">
            <w:pPr>
              <w:pStyle w:val="QFGrade"/>
            </w:pPr>
            <w:r>
              <w:t>100</w:t>
            </w:r>
          </w:p>
        </w:tc>
      </w:tr>
      <w:tr w:rsidR="00B36644" w14:paraId="2B3D1E2A" w14:textId="77777777" w:rsidTr="007B3D26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8852C5" w14:textId="77777777" w:rsidR="00B36644" w:rsidRDefault="00B36644" w:rsidP="007B3D26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DC38D6" w14:textId="77777777" w:rsidR="00B36644" w:rsidRDefault="00B36644" w:rsidP="007B3D26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057D71E4" w14:textId="77777777" w:rsidR="00B36644" w:rsidRDefault="00B36644" w:rsidP="007B3D26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86ECF4" w14:textId="77777777" w:rsidR="00B36644" w:rsidRDefault="00B36644" w:rsidP="007B3D26">
            <w:pPr>
              <w:pStyle w:val="QFGrade"/>
            </w:pPr>
            <w:r>
              <w:t>0</w:t>
            </w:r>
          </w:p>
        </w:tc>
      </w:tr>
      <w:tr w:rsidR="00B36644" w14:paraId="4B7DE643" w14:textId="77777777" w:rsidTr="007B3D26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BAFCB5" w14:textId="77777777" w:rsidR="00B36644" w:rsidRDefault="00B36644" w:rsidP="007B3D26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7DA896" w14:textId="77777777" w:rsidR="00B36644" w:rsidRDefault="00B36644" w:rsidP="007B3D26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01B94D80" w14:textId="77777777" w:rsidR="00B36644" w:rsidRDefault="00B36644" w:rsidP="007B3D26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DED428" w14:textId="77777777" w:rsidR="00B36644" w:rsidRDefault="00B36644" w:rsidP="007B3D26">
            <w:pPr>
              <w:pStyle w:val="QFGrade"/>
            </w:pPr>
            <w:r>
              <w:t>0</w:t>
            </w:r>
          </w:p>
        </w:tc>
      </w:tr>
      <w:tr w:rsidR="00B36644" w14:paraId="5DE582E2" w14:textId="77777777" w:rsidTr="007B3D26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F7801E" w14:textId="77777777" w:rsidR="00B36644" w:rsidRDefault="00B36644" w:rsidP="007B3D26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FAC854" w14:textId="77777777" w:rsidR="00B36644" w:rsidRDefault="00B36644" w:rsidP="007B3D26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2BE418A8" w14:textId="77777777" w:rsidR="00B36644" w:rsidRDefault="00B36644" w:rsidP="007B3D26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92AC36" w14:textId="77777777" w:rsidR="00B36644" w:rsidRDefault="00B36644" w:rsidP="007B3D26">
            <w:pPr>
              <w:pStyle w:val="QFGrade"/>
            </w:pPr>
            <w:r>
              <w:t>0</w:t>
            </w:r>
          </w:p>
        </w:tc>
      </w:tr>
    </w:tbl>
    <w:p w14:paraId="4BDC60E0" w14:textId="39EA9090" w:rsidR="00B36644" w:rsidRDefault="00B36644" w:rsidP="00B36644">
      <w:pPr>
        <w:pStyle w:val="Heading2"/>
      </w:pPr>
      <w:r>
        <w:t xml:space="preserve">Q-04 – </w:t>
      </w:r>
      <w:r w:rsidRPr="00B36644">
        <w:rPr>
          <w:b/>
          <w:bCs/>
          <w:color w:val="E36C0A" w:themeColor="accent6" w:themeShade="BF"/>
        </w:rPr>
        <w:t>K1</w:t>
      </w:r>
      <w:r>
        <w:t xml:space="preserve"> (MC)</w:t>
      </w:r>
    </w:p>
    <w:tbl>
      <w:tblPr>
        <w:tblW w:w="5000" w:type="pct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6"/>
        <w:gridCol w:w="5452"/>
        <w:gridCol w:w="1543"/>
        <w:gridCol w:w="666"/>
      </w:tblGrid>
      <w:tr w:rsidR="00B36644" w14:paraId="5B2174D8" w14:textId="77777777" w:rsidTr="007B3D26">
        <w:trPr>
          <w:cantSplit/>
          <w:tblHeader/>
        </w:trPr>
        <w:tc>
          <w:tcPr>
            <w:tcW w:w="7631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7D59C0" w14:textId="77777777" w:rsidR="00B36644" w:rsidRDefault="00B36644" w:rsidP="007B3D26">
            <w:pPr>
              <w:pStyle w:val="Cell"/>
            </w:pPr>
            <w:r>
              <w:t>[Question text]</w:t>
            </w: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E8F590" w14:textId="77777777" w:rsidR="00B36644" w:rsidRDefault="00B36644" w:rsidP="007B3D26">
            <w:pPr>
              <w:pStyle w:val="QFType"/>
            </w:pPr>
            <w:r>
              <w:t>MC</w:t>
            </w:r>
          </w:p>
        </w:tc>
      </w:tr>
      <w:tr w:rsidR="00B36644" w14:paraId="2877AEC6" w14:textId="77777777" w:rsidTr="007B3D26">
        <w:trPr>
          <w:cantSplit/>
          <w:tblHeader/>
        </w:trPr>
        <w:tc>
          <w:tcPr>
            <w:tcW w:w="7631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8C7303" w14:textId="77777777" w:rsidR="00B36644" w:rsidRDefault="00B36644" w:rsidP="007B3D26">
            <w:pPr>
              <w:pStyle w:val="TableRowHead"/>
              <w:jc w:val="right"/>
            </w:pPr>
            <w:r>
              <w:t>Default mark:</w:t>
            </w: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250D31" w14:textId="77777777" w:rsidR="00B36644" w:rsidRDefault="00B36644" w:rsidP="007B3D26">
            <w:pPr>
              <w:pStyle w:val="Cell"/>
            </w:pPr>
            <w:r>
              <w:t>1</w:t>
            </w:r>
          </w:p>
        </w:tc>
      </w:tr>
      <w:tr w:rsidR="00B36644" w14:paraId="0639F386" w14:textId="77777777" w:rsidTr="007B3D26">
        <w:trPr>
          <w:cantSplit/>
          <w:tblHeader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78AE96" w14:textId="77777777" w:rsidR="00B36644" w:rsidRDefault="00B36644" w:rsidP="007B3D26">
            <w:pPr>
              <w:pStyle w:val="QFOptionReset"/>
            </w:pPr>
            <w:r>
              <w:t>#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CE6B63" w14:textId="77777777" w:rsidR="00B36644" w:rsidRDefault="00B36644" w:rsidP="007B3D26">
            <w:pPr>
              <w:pStyle w:val="TableHead"/>
            </w:pPr>
            <w:r>
              <w:t>Answers</w:t>
            </w: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1BFA85F7" w14:textId="77777777" w:rsidR="00B36644" w:rsidRDefault="00B36644" w:rsidP="007B3D26">
            <w:pPr>
              <w:pStyle w:val="TableHead"/>
            </w:pPr>
            <w:r>
              <w:t>Feedback</w:t>
            </w: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F215C4" w14:textId="77777777" w:rsidR="00B36644" w:rsidRDefault="00B36644" w:rsidP="007B3D26">
            <w:pPr>
              <w:pStyle w:val="TableHead"/>
            </w:pPr>
            <w:r>
              <w:t>Grade</w:t>
            </w:r>
          </w:p>
        </w:tc>
      </w:tr>
      <w:tr w:rsidR="00B36644" w14:paraId="26836C88" w14:textId="77777777" w:rsidTr="007B3D26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3FFDC5" w14:textId="77777777" w:rsidR="00B36644" w:rsidRDefault="00B36644" w:rsidP="007B3D26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F76135" w14:textId="77777777" w:rsidR="00B36644" w:rsidRDefault="00B36644" w:rsidP="007B3D26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325904CC" w14:textId="77777777" w:rsidR="00B36644" w:rsidRDefault="00B36644" w:rsidP="007B3D26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19D815" w14:textId="77777777" w:rsidR="00B36644" w:rsidRDefault="00B36644" w:rsidP="007B3D26">
            <w:pPr>
              <w:pStyle w:val="QFGrade"/>
            </w:pPr>
            <w:r>
              <w:t>100</w:t>
            </w:r>
          </w:p>
        </w:tc>
      </w:tr>
      <w:tr w:rsidR="00B36644" w14:paraId="720B86C2" w14:textId="77777777" w:rsidTr="007B3D26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E75B26" w14:textId="77777777" w:rsidR="00B36644" w:rsidRDefault="00B36644" w:rsidP="007B3D26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A08E0E" w14:textId="77777777" w:rsidR="00B36644" w:rsidRDefault="00B36644" w:rsidP="007B3D26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02769358" w14:textId="77777777" w:rsidR="00B36644" w:rsidRDefault="00B36644" w:rsidP="007B3D26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FF4BCC" w14:textId="77777777" w:rsidR="00B36644" w:rsidRDefault="00B36644" w:rsidP="007B3D26">
            <w:pPr>
              <w:pStyle w:val="QFGrade"/>
            </w:pPr>
            <w:r>
              <w:t>0</w:t>
            </w:r>
          </w:p>
        </w:tc>
      </w:tr>
      <w:tr w:rsidR="00B36644" w14:paraId="486856EC" w14:textId="77777777" w:rsidTr="007B3D26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3DB36B" w14:textId="77777777" w:rsidR="00B36644" w:rsidRDefault="00B36644" w:rsidP="007B3D26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18DBEC" w14:textId="77777777" w:rsidR="00B36644" w:rsidRDefault="00B36644" w:rsidP="007B3D26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7DB9D495" w14:textId="77777777" w:rsidR="00B36644" w:rsidRDefault="00B36644" w:rsidP="007B3D26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1D4EE4" w14:textId="77777777" w:rsidR="00B36644" w:rsidRDefault="00B36644" w:rsidP="007B3D26">
            <w:pPr>
              <w:pStyle w:val="QFGrade"/>
            </w:pPr>
            <w:r>
              <w:t>0</w:t>
            </w:r>
          </w:p>
        </w:tc>
      </w:tr>
      <w:tr w:rsidR="00B36644" w14:paraId="6FCE67FD" w14:textId="77777777" w:rsidTr="007B3D26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DB6A42" w14:textId="77777777" w:rsidR="00B36644" w:rsidRDefault="00B36644" w:rsidP="007B3D26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884D9B" w14:textId="77777777" w:rsidR="00B36644" w:rsidRDefault="00B36644" w:rsidP="007B3D26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6115EECD" w14:textId="77777777" w:rsidR="00B36644" w:rsidRDefault="00B36644" w:rsidP="007B3D26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7710DB" w14:textId="77777777" w:rsidR="00B36644" w:rsidRDefault="00B36644" w:rsidP="007B3D26">
            <w:pPr>
              <w:pStyle w:val="QFGrade"/>
            </w:pPr>
            <w:r>
              <w:t>0</w:t>
            </w:r>
          </w:p>
        </w:tc>
      </w:tr>
    </w:tbl>
    <w:p w14:paraId="16BC2B78" w14:textId="5C784B38" w:rsidR="00B36644" w:rsidRDefault="00B36644" w:rsidP="00B36644"/>
    <w:p w14:paraId="7C7D0FF1" w14:textId="24981B8E" w:rsidR="00B36644" w:rsidRDefault="00B36644" w:rsidP="00B36644">
      <w:pPr>
        <w:pStyle w:val="Heading2"/>
      </w:pPr>
      <w:r>
        <w:lastRenderedPageBreak/>
        <w:t xml:space="preserve">Q-05 – </w:t>
      </w:r>
      <w:r w:rsidRPr="00B36644">
        <w:rPr>
          <w:b/>
          <w:bCs/>
          <w:color w:val="E36C0A" w:themeColor="accent6" w:themeShade="BF"/>
        </w:rPr>
        <w:t>K1</w:t>
      </w:r>
      <w:r>
        <w:t xml:space="preserve"> (MC)</w:t>
      </w:r>
    </w:p>
    <w:tbl>
      <w:tblPr>
        <w:tblW w:w="5000" w:type="pct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6"/>
        <w:gridCol w:w="5452"/>
        <w:gridCol w:w="1543"/>
        <w:gridCol w:w="666"/>
      </w:tblGrid>
      <w:tr w:rsidR="00B36644" w14:paraId="3FE34471" w14:textId="77777777" w:rsidTr="007B3D26">
        <w:trPr>
          <w:cantSplit/>
          <w:tblHeader/>
        </w:trPr>
        <w:tc>
          <w:tcPr>
            <w:tcW w:w="7631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D99C4A" w14:textId="77777777" w:rsidR="00B36644" w:rsidRDefault="00B36644" w:rsidP="007B3D26">
            <w:pPr>
              <w:pStyle w:val="Cell"/>
            </w:pPr>
            <w:r>
              <w:t>[Question text]</w:t>
            </w: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4DB9F3" w14:textId="77777777" w:rsidR="00B36644" w:rsidRDefault="00B36644" w:rsidP="007B3D26">
            <w:pPr>
              <w:pStyle w:val="QFType"/>
            </w:pPr>
            <w:r>
              <w:t>MC</w:t>
            </w:r>
          </w:p>
        </w:tc>
      </w:tr>
      <w:tr w:rsidR="00B36644" w14:paraId="7967CAA3" w14:textId="77777777" w:rsidTr="007B3D26">
        <w:trPr>
          <w:cantSplit/>
          <w:tblHeader/>
        </w:trPr>
        <w:tc>
          <w:tcPr>
            <w:tcW w:w="7631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C5807D" w14:textId="77777777" w:rsidR="00B36644" w:rsidRDefault="00B36644" w:rsidP="007B3D26">
            <w:pPr>
              <w:pStyle w:val="TableRowHead"/>
              <w:jc w:val="right"/>
            </w:pPr>
            <w:r>
              <w:t>Default mark:</w:t>
            </w: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DF024C" w14:textId="77777777" w:rsidR="00B36644" w:rsidRDefault="00B36644" w:rsidP="007B3D26">
            <w:pPr>
              <w:pStyle w:val="Cell"/>
            </w:pPr>
            <w:r>
              <w:t>1</w:t>
            </w:r>
          </w:p>
        </w:tc>
      </w:tr>
      <w:tr w:rsidR="00B36644" w14:paraId="609E346B" w14:textId="77777777" w:rsidTr="007B3D26">
        <w:trPr>
          <w:cantSplit/>
          <w:tblHeader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D5D5CA" w14:textId="77777777" w:rsidR="00B36644" w:rsidRDefault="00B36644" w:rsidP="007B3D26">
            <w:pPr>
              <w:pStyle w:val="QFOptionReset"/>
            </w:pPr>
            <w:r>
              <w:t>#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77628D" w14:textId="77777777" w:rsidR="00B36644" w:rsidRDefault="00B36644" w:rsidP="007B3D26">
            <w:pPr>
              <w:pStyle w:val="TableHead"/>
            </w:pPr>
            <w:r>
              <w:t>Answers</w:t>
            </w: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120C8F98" w14:textId="77777777" w:rsidR="00B36644" w:rsidRDefault="00B36644" w:rsidP="007B3D26">
            <w:pPr>
              <w:pStyle w:val="TableHead"/>
            </w:pPr>
            <w:r>
              <w:t>Feedback</w:t>
            </w: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ED81EE" w14:textId="77777777" w:rsidR="00B36644" w:rsidRDefault="00B36644" w:rsidP="007B3D26">
            <w:pPr>
              <w:pStyle w:val="TableHead"/>
            </w:pPr>
            <w:r>
              <w:t>Grade</w:t>
            </w:r>
          </w:p>
        </w:tc>
      </w:tr>
      <w:tr w:rsidR="00B36644" w14:paraId="67800854" w14:textId="77777777" w:rsidTr="007B3D26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4DC61D" w14:textId="77777777" w:rsidR="00B36644" w:rsidRDefault="00B36644" w:rsidP="007B3D26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B606D3" w14:textId="77777777" w:rsidR="00B36644" w:rsidRDefault="00B36644" w:rsidP="007B3D26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0C30A0A7" w14:textId="77777777" w:rsidR="00B36644" w:rsidRDefault="00B36644" w:rsidP="007B3D26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8FCB88" w14:textId="77777777" w:rsidR="00B36644" w:rsidRDefault="00B36644" w:rsidP="007B3D26">
            <w:pPr>
              <w:pStyle w:val="QFGrade"/>
            </w:pPr>
            <w:r>
              <w:t>100</w:t>
            </w:r>
          </w:p>
        </w:tc>
      </w:tr>
      <w:tr w:rsidR="00B36644" w14:paraId="6B88135A" w14:textId="77777777" w:rsidTr="007B3D26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CC7C3F" w14:textId="77777777" w:rsidR="00B36644" w:rsidRDefault="00B36644" w:rsidP="007B3D26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C74ECA" w14:textId="77777777" w:rsidR="00B36644" w:rsidRDefault="00B36644" w:rsidP="007B3D26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79263CF3" w14:textId="77777777" w:rsidR="00B36644" w:rsidRDefault="00B36644" w:rsidP="007B3D26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FD1E81" w14:textId="77777777" w:rsidR="00B36644" w:rsidRDefault="00B36644" w:rsidP="007B3D26">
            <w:pPr>
              <w:pStyle w:val="QFGrade"/>
            </w:pPr>
            <w:r>
              <w:t>0</w:t>
            </w:r>
          </w:p>
        </w:tc>
      </w:tr>
      <w:tr w:rsidR="00B36644" w14:paraId="08B85B13" w14:textId="77777777" w:rsidTr="007B3D26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5B5164" w14:textId="77777777" w:rsidR="00B36644" w:rsidRDefault="00B36644" w:rsidP="007B3D26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4E402B" w14:textId="77777777" w:rsidR="00B36644" w:rsidRDefault="00B36644" w:rsidP="007B3D26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05009F78" w14:textId="77777777" w:rsidR="00B36644" w:rsidRDefault="00B36644" w:rsidP="007B3D26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F27D2A" w14:textId="77777777" w:rsidR="00B36644" w:rsidRDefault="00B36644" w:rsidP="007B3D26">
            <w:pPr>
              <w:pStyle w:val="QFGrade"/>
            </w:pPr>
            <w:r>
              <w:t>0</w:t>
            </w:r>
          </w:p>
        </w:tc>
      </w:tr>
      <w:tr w:rsidR="00B36644" w14:paraId="4E87E2DD" w14:textId="77777777" w:rsidTr="007B3D26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8A9ED4" w14:textId="77777777" w:rsidR="00B36644" w:rsidRDefault="00B36644" w:rsidP="007B3D26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FBE3F7" w14:textId="77777777" w:rsidR="00B36644" w:rsidRDefault="00B36644" w:rsidP="007B3D26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35653001" w14:textId="77777777" w:rsidR="00B36644" w:rsidRDefault="00B36644" w:rsidP="007B3D26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EF75D3" w14:textId="77777777" w:rsidR="00B36644" w:rsidRDefault="00B36644" w:rsidP="007B3D26">
            <w:pPr>
              <w:pStyle w:val="QFGrade"/>
            </w:pPr>
            <w:r>
              <w:t>0</w:t>
            </w:r>
          </w:p>
        </w:tc>
      </w:tr>
    </w:tbl>
    <w:p w14:paraId="4092EDD3" w14:textId="2FBA85D4" w:rsidR="00B36644" w:rsidRDefault="00B36644" w:rsidP="00B36644">
      <w:pPr>
        <w:pStyle w:val="Heading2"/>
      </w:pPr>
      <w:r>
        <w:t xml:space="preserve">Q-06 – </w:t>
      </w:r>
      <w:r w:rsidRPr="00B36644">
        <w:rPr>
          <w:b/>
          <w:bCs/>
          <w:color w:val="E36C0A" w:themeColor="accent6" w:themeShade="BF"/>
        </w:rPr>
        <w:t>K1</w:t>
      </w:r>
      <w:r>
        <w:t xml:space="preserve"> (MC)</w:t>
      </w:r>
    </w:p>
    <w:tbl>
      <w:tblPr>
        <w:tblW w:w="5000" w:type="pct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6"/>
        <w:gridCol w:w="5452"/>
        <w:gridCol w:w="1543"/>
        <w:gridCol w:w="666"/>
      </w:tblGrid>
      <w:tr w:rsidR="00B36644" w14:paraId="25CC16E8" w14:textId="77777777" w:rsidTr="007B3D26">
        <w:trPr>
          <w:cantSplit/>
          <w:tblHeader/>
        </w:trPr>
        <w:tc>
          <w:tcPr>
            <w:tcW w:w="7631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BA9F20" w14:textId="77777777" w:rsidR="00B36644" w:rsidRDefault="00B36644" w:rsidP="007B3D26">
            <w:pPr>
              <w:pStyle w:val="Cell"/>
            </w:pPr>
            <w:r>
              <w:t>[Question text]</w:t>
            </w: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7788E9" w14:textId="77777777" w:rsidR="00B36644" w:rsidRDefault="00B36644" w:rsidP="007B3D26">
            <w:pPr>
              <w:pStyle w:val="QFType"/>
            </w:pPr>
            <w:r>
              <w:t>MC</w:t>
            </w:r>
          </w:p>
        </w:tc>
      </w:tr>
      <w:tr w:rsidR="00B36644" w14:paraId="5A44BFA0" w14:textId="77777777" w:rsidTr="007B3D26">
        <w:trPr>
          <w:cantSplit/>
          <w:tblHeader/>
        </w:trPr>
        <w:tc>
          <w:tcPr>
            <w:tcW w:w="7631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9787F7" w14:textId="77777777" w:rsidR="00B36644" w:rsidRDefault="00B36644" w:rsidP="007B3D26">
            <w:pPr>
              <w:pStyle w:val="TableRowHead"/>
              <w:jc w:val="right"/>
            </w:pPr>
            <w:r>
              <w:t>Default mark:</w:t>
            </w: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47E5B9" w14:textId="77777777" w:rsidR="00B36644" w:rsidRDefault="00B36644" w:rsidP="007B3D26">
            <w:pPr>
              <w:pStyle w:val="Cell"/>
            </w:pPr>
            <w:r>
              <w:t>1</w:t>
            </w:r>
          </w:p>
        </w:tc>
      </w:tr>
      <w:tr w:rsidR="00B36644" w14:paraId="0B94D8A3" w14:textId="77777777" w:rsidTr="007B3D26">
        <w:trPr>
          <w:cantSplit/>
          <w:tblHeader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7839AA" w14:textId="77777777" w:rsidR="00B36644" w:rsidRDefault="00B36644" w:rsidP="007B3D26">
            <w:pPr>
              <w:pStyle w:val="QFOptionReset"/>
            </w:pPr>
            <w:r>
              <w:t>#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48EEC0" w14:textId="77777777" w:rsidR="00B36644" w:rsidRDefault="00B36644" w:rsidP="007B3D26">
            <w:pPr>
              <w:pStyle w:val="TableHead"/>
            </w:pPr>
            <w:r>
              <w:t>Answers</w:t>
            </w: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35FBF3DF" w14:textId="77777777" w:rsidR="00B36644" w:rsidRDefault="00B36644" w:rsidP="007B3D26">
            <w:pPr>
              <w:pStyle w:val="TableHead"/>
            </w:pPr>
            <w:r>
              <w:t>Feedback</w:t>
            </w: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C78DBA" w14:textId="77777777" w:rsidR="00B36644" w:rsidRDefault="00B36644" w:rsidP="007B3D26">
            <w:pPr>
              <w:pStyle w:val="TableHead"/>
            </w:pPr>
            <w:r>
              <w:t>Grade</w:t>
            </w:r>
          </w:p>
        </w:tc>
      </w:tr>
      <w:tr w:rsidR="00B36644" w14:paraId="1B399466" w14:textId="77777777" w:rsidTr="007B3D26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47A44D" w14:textId="77777777" w:rsidR="00B36644" w:rsidRDefault="00B36644" w:rsidP="007B3D26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771BEE" w14:textId="77777777" w:rsidR="00B36644" w:rsidRDefault="00B36644" w:rsidP="007B3D26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377739E6" w14:textId="77777777" w:rsidR="00B36644" w:rsidRDefault="00B36644" w:rsidP="007B3D26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F50E7C" w14:textId="77777777" w:rsidR="00B36644" w:rsidRDefault="00B36644" w:rsidP="007B3D26">
            <w:pPr>
              <w:pStyle w:val="QFGrade"/>
            </w:pPr>
            <w:r>
              <w:t>100</w:t>
            </w:r>
          </w:p>
        </w:tc>
      </w:tr>
      <w:tr w:rsidR="00B36644" w14:paraId="5C715766" w14:textId="77777777" w:rsidTr="007B3D26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FECF85" w14:textId="77777777" w:rsidR="00B36644" w:rsidRDefault="00B36644" w:rsidP="007B3D26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6BD936" w14:textId="77777777" w:rsidR="00B36644" w:rsidRDefault="00B36644" w:rsidP="007B3D26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0078D9CB" w14:textId="77777777" w:rsidR="00B36644" w:rsidRDefault="00B36644" w:rsidP="007B3D26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47E6E3" w14:textId="77777777" w:rsidR="00B36644" w:rsidRDefault="00B36644" w:rsidP="007B3D26">
            <w:pPr>
              <w:pStyle w:val="QFGrade"/>
            </w:pPr>
            <w:r>
              <w:t>0</w:t>
            </w:r>
          </w:p>
        </w:tc>
      </w:tr>
      <w:tr w:rsidR="00B36644" w14:paraId="3B0AC613" w14:textId="77777777" w:rsidTr="007B3D26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32CD8F" w14:textId="77777777" w:rsidR="00B36644" w:rsidRDefault="00B36644" w:rsidP="007B3D26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0490D5" w14:textId="77777777" w:rsidR="00B36644" w:rsidRDefault="00B36644" w:rsidP="007B3D26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7D3529D2" w14:textId="77777777" w:rsidR="00B36644" w:rsidRDefault="00B36644" w:rsidP="007B3D26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926A73" w14:textId="77777777" w:rsidR="00B36644" w:rsidRDefault="00B36644" w:rsidP="007B3D26">
            <w:pPr>
              <w:pStyle w:val="QFGrade"/>
            </w:pPr>
            <w:r>
              <w:t>0</w:t>
            </w:r>
          </w:p>
        </w:tc>
      </w:tr>
      <w:tr w:rsidR="00B36644" w14:paraId="57313BA4" w14:textId="77777777" w:rsidTr="007B3D26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5D89F7" w14:textId="77777777" w:rsidR="00B36644" w:rsidRDefault="00B36644" w:rsidP="007B3D26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829203" w14:textId="77777777" w:rsidR="00B36644" w:rsidRDefault="00B36644" w:rsidP="007B3D26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0E28494C" w14:textId="77777777" w:rsidR="00B36644" w:rsidRDefault="00B36644" w:rsidP="007B3D26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9091AC" w14:textId="77777777" w:rsidR="00B36644" w:rsidRDefault="00B36644" w:rsidP="007B3D26">
            <w:pPr>
              <w:pStyle w:val="QFGrade"/>
            </w:pPr>
            <w:r>
              <w:t>0</w:t>
            </w:r>
          </w:p>
        </w:tc>
      </w:tr>
    </w:tbl>
    <w:p w14:paraId="239BA65F" w14:textId="7E818CAA" w:rsidR="00B36644" w:rsidRDefault="00B36644" w:rsidP="00B36644">
      <w:pPr>
        <w:pStyle w:val="Heading2"/>
      </w:pPr>
      <w:r>
        <w:t xml:space="preserve">Q-07 – </w:t>
      </w:r>
      <w:r w:rsidRPr="00B36644">
        <w:rPr>
          <w:b/>
          <w:bCs/>
          <w:color w:val="E36C0A" w:themeColor="accent6" w:themeShade="BF"/>
        </w:rPr>
        <w:t>K1</w:t>
      </w:r>
      <w:r>
        <w:t xml:space="preserve"> (MC)</w:t>
      </w:r>
    </w:p>
    <w:tbl>
      <w:tblPr>
        <w:tblW w:w="5000" w:type="pct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6"/>
        <w:gridCol w:w="5452"/>
        <w:gridCol w:w="1543"/>
        <w:gridCol w:w="666"/>
      </w:tblGrid>
      <w:tr w:rsidR="00B36644" w14:paraId="1774E0E7" w14:textId="77777777" w:rsidTr="007B3D26">
        <w:trPr>
          <w:cantSplit/>
          <w:tblHeader/>
        </w:trPr>
        <w:tc>
          <w:tcPr>
            <w:tcW w:w="7631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4A4961" w14:textId="77777777" w:rsidR="00B36644" w:rsidRDefault="00B36644" w:rsidP="007B3D26">
            <w:pPr>
              <w:pStyle w:val="Cell"/>
            </w:pPr>
            <w:r>
              <w:t>[Question text]</w:t>
            </w: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EDD0ED" w14:textId="77777777" w:rsidR="00B36644" w:rsidRDefault="00B36644" w:rsidP="007B3D26">
            <w:pPr>
              <w:pStyle w:val="QFType"/>
            </w:pPr>
            <w:r>
              <w:t>MC</w:t>
            </w:r>
          </w:p>
        </w:tc>
      </w:tr>
      <w:tr w:rsidR="00B36644" w14:paraId="444ADE15" w14:textId="77777777" w:rsidTr="007B3D26">
        <w:trPr>
          <w:cantSplit/>
          <w:tblHeader/>
        </w:trPr>
        <w:tc>
          <w:tcPr>
            <w:tcW w:w="7631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E4B85C" w14:textId="77777777" w:rsidR="00B36644" w:rsidRDefault="00B36644" w:rsidP="007B3D26">
            <w:pPr>
              <w:pStyle w:val="TableRowHead"/>
              <w:jc w:val="right"/>
            </w:pPr>
            <w:r>
              <w:t>Default mark:</w:t>
            </w: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819556" w14:textId="77777777" w:rsidR="00B36644" w:rsidRDefault="00B36644" w:rsidP="007B3D26">
            <w:pPr>
              <w:pStyle w:val="Cell"/>
            </w:pPr>
            <w:r>
              <w:t>1</w:t>
            </w:r>
          </w:p>
        </w:tc>
      </w:tr>
      <w:tr w:rsidR="00B36644" w14:paraId="5908FA72" w14:textId="77777777" w:rsidTr="007B3D26">
        <w:trPr>
          <w:cantSplit/>
          <w:tblHeader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369D4E" w14:textId="77777777" w:rsidR="00B36644" w:rsidRDefault="00B36644" w:rsidP="007B3D26">
            <w:pPr>
              <w:pStyle w:val="QFOptionReset"/>
            </w:pPr>
            <w:r>
              <w:t>#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3D6C5C" w14:textId="77777777" w:rsidR="00B36644" w:rsidRDefault="00B36644" w:rsidP="007B3D26">
            <w:pPr>
              <w:pStyle w:val="TableHead"/>
            </w:pPr>
            <w:r>
              <w:t>Answers</w:t>
            </w: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3072FA03" w14:textId="77777777" w:rsidR="00B36644" w:rsidRDefault="00B36644" w:rsidP="007B3D26">
            <w:pPr>
              <w:pStyle w:val="TableHead"/>
            </w:pPr>
            <w:r>
              <w:t>Feedback</w:t>
            </w: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EE10D8" w14:textId="77777777" w:rsidR="00B36644" w:rsidRDefault="00B36644" w:rsidP="007B3D26">
            <w:pPr>
              <w:pStyle w:val="TableHead"/>
            </w:pPr>
            <w:r>
              <w:t>Grade</w:t>
            </w:r>
          </w:p>
        </w:tc>
      </w:tr>
      <w:tr w:rsidR="00B36644" w14:paraId="4FA13052" w14:textId="77777777" w:rsidTr="007B3D26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7CC84C" w14:textId="77777777" w:rsidR="00B36644" w:rsidRDefault="00B36644" w:rsidP="007B3D26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1CE020" w14:textId="77777777" w:rsidR="00B36644" w:rsidRDefault="00B36644" w:rsidP="007B3D26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4CCF27A2" w14:textId="77777777" w:rsidR="00B36644" w:rsidRDefault="00B36644" w:rsidP="007B3D26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303D01" w14:textId="77777777" w:rsidR="00B36644" w:rsidRDefault="00B36644" w:rsidP="007B3D26">
            <w:pPr>
              <w:pStyle w:val="QFGrade"/>
            </w:pPr>
            <w:r>
              <w:t>100</w:t>
            </w:r>
          </w:p>
        </w:tc>
      </w:tr>
      <w:tr w:rsidR="00B36644" w14:paraId="031C1E69" w14:textId="77777777" w:rsidTr="007B3D26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C79546" w14:textId="77777777" w:rsidR="00B36644" w:rsidRDefault="00B36644" w:rsidP="007B3D26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B69652" w14:textId="77777777" w:rsidR="00B36644" w:rsidRDefault="00B36644" w:rsidP="007B3D26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6BB16CE0" w14:textId="77777777" w:rsidR="00B36644" w:rsidRDefault="00B36644" w:rsidP="007B3D26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AACA35" w14:textId="77777777" w:rsidR="00B36644" w:rsidRDefault="00B36644" w:rsidP="007B3D26">
            <w:pPr>
              <w:pStyle w:val="QFGrade"/>
            </w:pPr>
            <w:r>
              <w:t>0</w:t>
            </w:r>
          </w:p>
        </w:tc>
      </w:tr>
      <w:tr w:rsidR="00B36644" w14:paraId="7E0516FE" w14:textId="77777777" w:rsidTr="007B3D26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C75CBC" w14:textId="77777777" w:rsidR="00B36644" w:rsidRDefault="00B36644" w:rsidP="007B3D26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3D9A26" w14:textId="77777777" w:rsidR="00B36644" w:rsidRDefault="00B36644" w:rsidP="007B3D26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2D4F8C55" w14:textId="77777777" w:rsidR="00B36644" w:rsidRDefault="00B36644" w:rsidP="007B3D26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C75B44" w14:textId="77777777" w:rsidR="00B36644" w:rsidRDefault="00B36644" w:rsidP="007B3D26">
            <w:pPr>
              <w:pStyle w:val="QFGrade"/>
            </w:pPr>
            <w:r>
              <w:t>0</w:t>
            </w:r>
          </w:p>
        </w:tc>
      </w:tr>
      <w:tr w:rsidR="00B36644" w14:paraId="50BBCBDE" w14:textId="77777777" w:rsidTr="007B3D26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4FFF91" w14:textId="77777777" w:rsidR="00B36644" w:rsidRDefault="00B36644" w:rsidP="007B3D26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0C29BB" w14:textId="77777777" w:rsidR="00B36644" w:rsidRDefault="00B36644" w:rsidP="007B3D26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69A9AC6B" w14:textId="77777777" w:rsidR="00B36644" w:rsidRDefault="00B36644" w:rsidP="007B3D26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487BA2" w14:textId="77777777" w:rsidR="00B36644" w:rsidRDefault="00B36644" w:rsidP="007B3D26">
            <w:pPr>
              <w:pStyle w:val="QFGrade"/>
            </w:pPr>
            <w:r>
              <w:t>0</w:t>
            </w:r>
          </w:p>
        </w:tc>
      </w:tr>
    </w:tbl>
    <w:p w14:paraId="76C997B7" w14:textId="1896A2BD" w:rsidR="00B36644" w:rsidRDefault="00B36644" w:rsidP="00B36644">
      <w:pPr>
        <w:pStyle w:val="Heading2"/>
      </w:pPr>
      <w:r>
        <w:t xml:space="preserve">Q-08 – </w:t>
      </w:r>
      <w:r w:rsidRPr="00B36644">
        <w:rPr>
          <w:b/>
          <w:bCs/>
          <w:color w:val="E36C0A" w:themeColor="accent6" w:themeShade="BF"/>
        </w:rPr>
        <w:t>K1</w:t>
      </w:r>
      <w:r>
        <w:t xml:space="preserve"> (MC)</w:t>
      </w:r>
    </w:p>
    <w:tbl>
      <w:tblPr>
        <w:tblW w:w="5000" w:type="pct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6"/>
        <w:gridCol w:w="5452"/>
        <w:gridCol w:w="1543"/>
        <w:gridCol w:w="666"/>
      </w:tblGrid>
      <w:tr w:rsidR="00B36644" w14:paraId="14BCD8A8" w14:textId="77777777" w:rsidTr="007B3D26">
        <w:trPr>
          <w:cantSplit/>
          <w:tblHeader/>
        </w:trPr>
        <w:tc>
          <w:tcPr>
            <w:tcW w:w="7631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CE2D62" w14:textId="77777777" w:rsidR="00B36644" w:rsidRDefault="00B36644" w:rsidP="007B3D26">
            <w:pPr>
              <w:pStyle w:val="Cell"/>
            </w:pPr>
            <w:r>
              <w:t>[Question text]</w:t>
            </w: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AFE3A4" w14:textId="77777777" w:rsidR="00B36644" w:rsidRDefault="00B36644" w:rsidP="007B3D26">
            <w:pPr>
              <w:pStyle w:val="QFType"/>
            </w:pPr>
            <w:r>
              <w:t>MC</w:t>
            </w:r>
          </w:p>
        </w:tc>
      </w:tr>
      <w:tr w:rsidR="00B36644" w14:paraId="12B519DC" w14:textId="77777777" w:rsidTr="007B3D26">
        <w:trPr>
          <w:cantSplit/>
          <w:tblHeader/>
        </w:trPr>
        <w:tc>
          <w:tcPr>
            <w:tcW w:w="7631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D062D9" w14:textId="77777777" w:rsidR="00B36644" w:rsidRDefault="00B36644" w:rsidP="007B3D26">
            <w:pPr>
              <w:pStyle w:val="TableRowHead"/>
              <w:jc w:val="right"/>
            </w:pPr>
            <w:r>
              <w:t>Default mark:</w:t>
            </w: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6CF30C" w14:textId="77777777" w:rsidR="00B36644" w:rsidRDefault="00B36644" w:rsidP="007B3D26">
            <w:pPr>
              <w:pStyle w:val="Cell"/>
            </w:pPr>
            <w:r>
              <w:t>1</w:t>
            </w:r>
          </w:p>
        </w:tc>
      </w:tr>
      <w:tr w:rsidR="00B36644" w14:paraId="4D6B9CD4" w14:textId="77777777" w:rsidTr="007B3D26">
        <w:trPr>
          <w:cantSplit/>
          <w:tblHeader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ADC232" w14:textId="77777777" w:rsidR="00B36644" w:rsidRDefault="00B36644" w:rsidP="007B3D26">
            <w:pPr>
              <w:pStyle w:val="QFOptionReset"/>
            </w:pPr>
            <w:r>
              <w:t>#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FFD79F" w14:textId="77777777" w:rsidR="00B36644" w:rsidRDefault="00B36644" w:rsidP="007B3D26">
            <w:pPr>
              <w:pStyle w:val="TableHead"/>
            </w:pPr>
            <w:r>
              <w:t>Answers</w:t>
            </w: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0DFFD857" w14:textId="77777777" w:rsidR="00B36644" w:rsidRDefault="00B36644" w:rsidP="007B3D26">
            <w:pPr>
              <w:pStyle w:val="TableHead"/>
            </w:pPr>
            <w:r>
              <w:t>Feedback</w:t>
            </w: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1B3276" w14:textId="77777777" w:rsidR="00B36644" w:rsidRDefault="00B36644" w:rsidP="007B3D26">
            <w:pPr>
              <w:pStyle w:val="TableHead"/>
            </w:pPr>
            <w:r>
              <w:t>Grade</w:t>
            </w:r>
          </w:p>
        </w:tc>
      </w:tr>
      <w:tr w:rsidR="00B36644" w14:paraId="78AF01E3" w14:textId="77777777" w:rsidTr="007B3D26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6C4131" w14:textId="77777777" w:rsidR="00B36644" w:rsidRDefault="00B36644" w:rsidP="007B3D26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0DB5EA" w14:textId="77777777" w:rsidR="00B36644" w:rsidRDefault="00B36644" w:rsidP="007B3D26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0108A5EF" w14:textId="77777777" w:rsidR="00B36644" w:rsidRDefault="00B36644" w:rsidP="007B3D26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D25FB9" w14:textId="77777777" w:rsidR="00B36644" w:rsidRDefault="00B36644" w:rsidP="007B3D26">
            <w:pPr>
              <w:pStyle w:val="QFGrade"/>
            </w:pPr>
            <w:r>
              <w:t>100</w:t>
            </w:r>
          </w:p>
        </w:tc>
      </w:tr>
      <w:tr w:rsidR="00B36644" w14:paraId="0B57A20A" w14:textId="77777777" w:rsidTr="007B3D26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E86A48" w14:textId="77777777" w:rsidR="00B36644" w:rsidRDefault="00B36644" w:rsidP="007B3D26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424012" w14:textId="77777777" w:rsidR="00B36644" w:rsidRDefault="00B36644" w:rsidP="007B3D26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27A0CC61" w14:textId="77777777" w:rsidR="00B36644" w:rsidRDefault="00B36644" w:rsidP="007B3D26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CD76E9" w14:textId="77777777" w:rsidR="00B36644" w:rsidRDefault="00B36644" w:rsidP="007B3D26">
            <w:pPr>
              <w:pStyle w:val="QFGrade"/>
            </w:pPr>
            <w:r>
              <w:t>0</w:t>
            </w:r>
          </w:p>
        </w:tc>
      </w:tr>
      <w:tr w:rsidR="00B36644" w14:paraId="72B2EBDD" w14:textId="77777777" w:rsidTr="007B3D26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F0017F" w14:textId="77777777" w:rsidR="00B36644" w:rsidRDefault="00B36644" w:rsidP="007B3D26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7630E5" w14:textId="77777777" w:rsidR="00B36644" w:rsidRDefault="00B36644" w:rsidP="007B3D26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2E3E66CF" w14:textId="77777777" w:rsidR="00B36644" w:rsidRDefault="00B36644" w:rsidP="007B3D26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FACDB9" w14:textId="77777777" w:rsidR="00B36644" w:rsidRDefault="00B36644" w:rsidP="007B3D26">
            <w:pPr>
              <w:pStyle w:val="QFGrade"/>
            </w:pPr>
            <w:r>
              <w:t>0</w:t>
            </w:r>
          </w:p>
        </w:tc>
      </w:tr>
      <w:tr w:rsidR="00B36644" w14:paraId="1380241B" w14:textId="77777777" w:rsidTr="007B3D26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0F6193" w14:textId="77777777" w:rsidR="00B36644" w:rsidRDefault="00B36644" w:rsidP="007B3D26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1F365E" w14:textId="77777777" w:rsidR="00B36644" w:rsidRDefault="00B36644" w:rsidP="007B3D26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2A75988E" w14:textId="77777777" w:rsidR="00B36644" w:rsidRDefault="00B36644" w:rsidP="007B3D26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6A4258" w14:textId="77777777" w:rsidR="00B36644" w:rsidRDefault="00B36644" w:rsidP="007B3D26">
            <w:pPr>
              <w:pStyle w:val="QFGrade"/>
            </w:pPr>
            <w:r>
              <w:t>0</w:t>
            </w:r>
          </w:p>
        </w:tc>
      </w:tr>
    </w:tbl>
    <w:p w14:paraId="53A8336C" w14:textId="35F5D648" w:rsidR="00B36644" w:rsidRDefault="00B36644" w:rsidP="00B36644"/>
    <w:p w14:paraId="7C4BE1D0" w14:textId="75686618" w:rsidR="00B36644" w:rsidRDefault="00B36644" w:rsidP="00B36644">
      <w:pPr>
        <w:pStyle w:val="Heading2"/>
      </w:pPr>
      <w:r>
        <w:lastRenderedPageBreak/>
        <w:t xml:space="preserve">Q-09 – </w:t>
      </w:r>
      <w:r w:rsidRPr="00B36644">
        <w:rPr>
          <w:b/>
          <w:bCs/>
          <w:color w:val="E36C0A" w:themeColor="accent6" w:themeShade="BF"/>
        </w:rPr>
        <w:t>K1</w:t>
      </w:r>
      <w:r>
        <w:t xml:space="preserve"> (MC)</w:t>
      </w:r>
    </w:p>
    <w:tbl>
      <w:tblPr>
        <w:tblW w:w="5000" w:type="pct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6"/>
        <w:gridCol w:w="5452"/>
        <w:gridCol w:w="1543"/>
        <w:gridCol w:w="666"/>
      </w:tblGrid>
      <w:tr w:rsidR="00B36644" w14:paraId="4DB29FD8" w14:textId="77777777" w:rsidTr="007B3D26">
        <w:trPr>
          <w:cantSplit/>
          <w:tblHeader/>
        </w:trPr>
        <w:tc>
          <w:tcPr>
            <w:tcW w:w="7631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22EC24" w14:textId="77777777" w:rsidR="00B36644" w:rsidRDefault="00B36644" w:rsidP="007B3D26">
            <w:pPr>
              <w:pStyle w:val="Cell"/>
            </w:pPr>
            <w:r>
              <w:t>[Question text]</w:t>
            </w: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C9D30F" w14:textId="77777777" w:rsidR="00B36644" w:rsidRDefault="00B36644" w:rsidP="007B3D26">
            <w:pPr>
              <w:pStyle w:val="QFType"/>
            </w:pPr>
            <w:r>
              <w:t>MC</w:t>
            </w:r>
          </w:p>
        </w:tc>
      </w:tr>
      <w:tr w:rsidR="00B36644" w14:paraId="61CF253F" w14:textId="77777777" w:rsidTr="007B3D26">
        <w:trPr>
          <w:cantSplit/>
          <w:tblHeader/>
        </w:trPr>
        <w:tc>
          <w:tcPr>
            <w:tcW w:w="7631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AB008D" w14:textId="77777777" w:rsidR="00B36644" w:rsidRDefault="00B36644" w:rsidP="007B3D26">
            <w:pPr>
              <w:pStyle w:val="TableRowHead"/>
              <w:jc w:val="right"/>
            </w:pPr>
            <w:r>
              <w:t>Default mark:</w:t>
            </w: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410E52" w14:textId="77777777" w:rsidR="00B36644" w:rsidRDefault="00B36644" w:rsidP="007B3D26">
            <w:pPr>
              <w:pStyle w:val="Cell"/>
            </w:pPr>
            <w:r>
              <w:t>1</w:t>
            </w:r>
          </w:p>
        </w:tc>
      </w:tr>
      <w:tr w:rsidR="00B36644" w14:paraId="384D7481" w14:textId="77777777" w:rsidTr="007B3D26">
        <w:trPr>
          <w:cantSplit/>
          <w:tblHeader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D4CA56" w14:textId="77777777" w:rsidR="00B36644" w:rsidRDefault="00B36644" w:rsidP="007B3D26">
            <w:pPr>
              <w:pStyle w:val="QFOptionReset"/>
            </w:pPr>
            <w:r>
              <w:t>#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632707" w14:textId="77777777" w:rsidR="00B36644" w:rsidRDefault="00B36644" w:rsidP="007B3D26">
            <w:pPr>
              <w:pStyle w:val="TableHead"/>
            </w:pPr>
            <w:r>
              <w:t>Answers</w:t>
            </w: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2EDCEC98" w14:textId="77777777" w:rsidR="00B36644" w:rsidRDefault="00B36644" w:rsidP="007B3D26">
            <w:pPr>
              <w:pStyle w:val="TableHead"/>
            </w:pPr>
            <w:r>
              <w:t>Feedback</w:t>
            </w: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6D4DC5" w14:textId="77777777" w:rsidR="00B36644" w:rsidRDefault="00B36644" w:rsidP="007B3D26">
            <w:pPr>
              <w:pStyle w:val="TableHead"/>
            </w:pPr>
            <w:r>
              <w:t>Grade</w:t>
            </w:r>
          </w:p>
        </w:tc>
      </w:tr>
      <w:tr w:rsidR="00B36644" w14:paraId="63A0DDF0" w14:textId="77777777" w:rsidTr="007B3D26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7B4F1C" w14:textId="77777777" w:rsidR="00B36644" w:rsidRDefault="00B36644" w:rsidP="007B3D26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969B46" w14:textId="77777777" w:rsidR="00B36644" w:rsidRDefault="00B36644" w:rsidP="007B3D26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4BCF8573" w14:textId="77777777" w:rsidR="00B36644" w:rsidRDefault="00B36644" w:rsidP="007B3D26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3F6F61" w14:textId="77777777" w:rsidR="00B36644" w:rsidRDefault="00B36644" w:rsidP="007B3D26">
            <w:pPr>
              <w:pStyle w:val="QFGrade"/>
            </w:pPr>
            <w:r>
              <w:t>100</w:t>
            </w:r>
          </w:p>
        </w:tc>
      </w:tr>
      <w:tr w:rsidR="00B36644" w14:paraId="6F97171D" w14:textId="77777777" w:rsidTr="007B3D26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6F2A36" w14:textId="77777777" w:rsidR="00B36644" w:rsidRDefault="00B36644" w:rsidP="007B3D26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B33448" w14:textId="77777777" w:rsidR="00B36644" w:rsidRDefault="00B36644" w:rsidP="007B3D26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21E97FC1" w14:textId="77777777" w:rsidR="00B36644" w:rsidRDefault="00B36644" w:rsidP="007B3D26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D6E18A" w14:textId="77777777" w:rsidR="00B36644" w:rsidRDefault="00B36644" w:rsidP="007B3D26">
            <w:pPr>
              <w:pStyle w:val="QFGrade"/>
            </w:pPr>
            <w:r>
              <w:t>0</w:t>
            </w:r>
          </w:p>
        </w:tc>
      </w:tr>
      <w:tr w:rsidR="00B36644" w14:paraId="4F6C5930" w14:textId="77777777" w:rsidTr="007B3D26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5EA548" w14:textId="77777777" w:rsidR="00B36644" w:rsidRDefault="00B36644" w:rsidP="007B3D26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F76471" w14:textId="77777777" w:rsidR="00B36644" w:rsidRDefault="00B36644" w:rsidP="007B3D26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54D5201C" w14:textId="77777777" w:rsidR="00B36644" w:rsidRDefault="00B36644" w:rsidP="007B3D26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3DC2F1" w14:textId="77777777" w:rsidR="00B36644" w:rsidRDefault="00B36644" w:rsidP="007B3D26">
            <w:pPr>
              <w:pStyle w:val="QFGrade"/>
            </w:pPr>
            <w:r>
              <w:t>0</w:t>
            </w:r>
          </w:p>
        </w:tc>
      </w:tr>
      <w:tr w:rsidR="00B36644" w14:paraId="24F7F3CE" w14:textId="77777777" w:rsidTr="007B3D26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A664C7" w14:textId="77777777" w:rsidR="00B36644" w:rsidRDefault="00B36644" w:rsidP="007B3D26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74CDB5" w14:textId="77777777" w:rsidR="00B36644" w:rsidRDefault="00B36644" w:rsidP="007B3D26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18046110" w14:textId="77777777" w:rsidR="00B36644" w:rsidRDefault="00B36644" w:rsidP="007B3D26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0C6126" w14:textId="77777777" w:rsidR="00B36644" w:rsidRDefault="00B36644" w:rsidP="007B3D26">
            <w:pPr>
              <w:pStyle w:val="QFGrade"/>
            </w:pPr>
            <w:r>
              <w:t>0</w:t>
            </w:r>
          </w:p>
        </w:tc>
      </w:tr>
    </w:tbl>
    <w:p w14:paraId="19BEED82" w14:textId="20979FD1" w:rsidR="00B36644" w:rsidRDefault="00B36644" w:rsidP="00B36644">
      <w:pPr>
        <w:pStyle w:val="Heading2"/>
      </w:pPr>
      <w:r>
        <w:t xml:space="preserve">Q-10 – </w:t>
      </w:r>
      <w:r w:rsidRPr="00B36644">
        <w:rPr>
          <w:b/>
          <w:bCs/>
          <w:color w:val="E36C0A" w:themeColor="accent6" w:themeShade="BF"/>
        </w:rPr>
        <w:t>K1</w:t>
      </w:r>
      <w:r>
        <w:t xml:space="preserve"> (MC)</w:t>
      </w:r>
    </w:p>
    <w:tbl>
      <w:tblPr>
        <w:tblW w:w="5000" w:type="pct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6"/>
        <w:gridCol w:w="5452"/>
        <w:gridCol w:w="1543"/>
        <w:gridCol w:w="666"/>
      </w:tblGrid>
      <w:tr w:rsidR="00B36644" w14:paraId="0BDB4C3C" w14:textId="77777777" w:rsidTr="007B3D26">
        <w:trPr>
          <w:cantSplit/>
          <w:tblHeader/>
        </w:trPr>
        <w:tc>
          <w:tcPr>
            <w:tcW w:w="7631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AA6526" w14:textId="77777777" w:rsidR="00B36644" w:rsidRDefault="00B36644" w:rsidP="007B3D26">
            <w:pPr>
              <w:pStyle w:val="Cell"/>
            </w:pPr>
            <w:r>
              <w:t>[Question text]</w:t>
            </w: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F7433D" w14:textId="77777777" w:rsidR="00B36644" w:rsidRDefault="00B36644" w:rsidP="007B3D26">
            <w:pPr>
              <w:pStyle w:val="QFType"/>
            </w:pPr>
            <w:r>
              <w:t>MC</w:t>
            </w:r>
          </w:p>
        </w:tc>
      </w:tr>
      <w:tr w:rsidR="00B36644" w14:paraId="78FD3CE0" w14:textId="77777777" w:rsidTr="007B3D26">
        <w:trPr>
          <w:cantSplit/>
          <w:tblHeader/>
        </w:trPr>
        <w:tc>
          <w:tcPr>
            <w:tcW w:w="7631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0861CD" w14:textId="77777777" w:rsidR="00B36644" w:rsidRDefault="00B36644" w:rsidP="007B3D26">
            <w:pPr>
              <w:pStyle w:val="TableRowHead"/>
              <w:jc w:val="right"/>
            </w:pPr>
            <w:r>
              <w:t>Default mark:</w:t>
            </w: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9CE4AB" w14:textId="77777777" w:rsidR="00B36644" w:rsidRDefault="00B36644" w:rsidP="007B3D26">
            <w:pPr>
              <w:pStyle w:val="Cell"/>
            </w:pPr>
            <w:r>
              <w:t>1</w:t>
            </w:r>
          </w:p>
        </w:tc>
      </w:tr>
      <w:tr w:rsidR="00B36644" w14:paraId="63D6D38F" w14:textId="77777777" w:rsidTr="007B3D26">
        <w:trPr>
          <w:cantSplit/>
          <w:tblHeader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154587" w14:textId="77777777" w:rsidR="00B36644" w:rsidRDefault="00B36644" w:rsidP="007B3D26">
            <w:pPr>
              <w:pStyle w:val="QFOptionReset"/>
            </w:pPr>
            <w:r>
              <w:t>#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19121B" w14:textId="77777777" w:rsidR="00B36644" w:rsidRDefault="00B36644" w:rsidP="007B3D26">
            <w:pPr>
              <w:pStyle w:val="TableHead"/>
            </w:pPr>
            <w:r>
              <w:t>Answers</w:t>
            </w: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71D842EA" w14:textId="77777777" w:rsidR="00B36644" w:rsidRDefault="00B36644" w:rsidP="007B3D26">
            <w:pPr>
              <w:pStyle w:val="TableHead"/>
            </w:pPr>
            <w:r>
              <w:t>Feedback</w:t>
            </w: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8BF230" w14:textId="77777777" w:rsidR="00B36644" w:rsidRDefault="00B36644" w:rsidP="007B3D26">
            <w:pPr>
              <w:pStyle w:val="TableHead"/>
            </w:pPr>
            <w:r>
              <w:t>Grade</w:t>
            </w:r>
          </w:p>
        </w:tc>
      </w:tr>
      <w:tr w:rsidR="00B36644" w14:paraId="21034F95" w14:textId="77777777" w:rsidTr="007B3D26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7EF0A9" w14:textId="77777777" w:rsidR="00B36644" w:rsidRDefault="00B36644" w:rsidP="007B3D26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E369D2" w14:textId="77777777" w:rsidR="00B36644" w:rsidRDefault="00B36644" w:rsidP="007B3D26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6A5F82BD" w14:textId="77777777" w:rsidR="00B36644" w:rsidRDefault="00B36644" w:rsidP="007B3D26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278AC3" w14:textId="77777777" w:rsidR="00B36644" w:rsidRDefault="00B36644" w:rsidP="007B3D26">
            <w:pPr>
              <w:pStyle w:val="QFGrade"/>
            </w:pPr>
            <w:r>
              <w:t>100</w:t>
            </w:r>
          </w:p>
        </w:tc>
      </w:tr>
      <w:tr w:rsidR="00B36644" w14:paraId="58F3E41C" w14:textId="77777777" w:rsidTr="007B3D26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10BA9C" w14:textId="77777777" w:rsidR="00B36644" w:rsidRDefault="00B36644" w:rsidP="007B3D26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D39DFA" w14:textId="77777777" w:rsidR="00B36644" w:rsidRDefault="00B36644" w:rsidP="007B3D26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0C607F94" w14:textId="77777777" w:rsidR="00B36644" w:rsidRDefault="00B36644" w:rsidP="007B3D26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0AF8B3" w14:textId="77777777" w:rsidR="00B36644" w:rsidRDefault="00B36644" w:rsidP="007B3D26">
            <w:pPr>
              <w:pStyle w:val="QFGrade"/>
            </w:pPr>
            <w:r>
              <w:t>0</w:t>
            </w:r>
          </w:p>
        </w:tc>
      </w:tr>
      <w:tr w:rsidR="00B36644" w14:paraId="57161A62" w14:textId="77777777" w:rsidTr="007B3D26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82F465" w14:textId="77777777" w:rsidR="00B36644" w:rsidRDefault="00B36644" w:rsidP="007B3D26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E68195" w14:textId="77777777" w:rsidR="00B36644" w:rsidRDefault="00B36644" w:rsidP="007B3D26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0F06287E" w14:textId="77777777" w:rsidR="00B36644" w:rsidRDefault="00B36644" w:rsidP="007B3D26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4C2AE2" w14:textId="77777777" w:rsidR="00B36644" w:rsidRDefault="00B36644" w:rsidP="007B3D26">
            <w:pPr>
              <w:pStyle w:val="QFGrade"/>
            </w:pPr>
            <w:r>
              <w:t>0</w:t>
            </w:r>
          </w:p>
        </w:tc>
      </w:tr>
      <w:tr w:rsidR="00B36644" w14:paraId="28067F9C" w14:textId="77777777" w:rsidTr="007B3D26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FF0C3A" w14:textId="77777777" w:rsidR="00B36644" w:rsidRDefault="00B36644" w:rsidP="007B3D26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84D2C1" w14:textId="77777777" w:rsidR="00B36644" w:rsidRDefault="00B36644" w:rsidP="007B3D26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16960D1C" w14:textId="77777777" w:rsidR="00B36644" w:rsidRDefault="00B36644" w:rsidP="007B3D26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819A3B" w14:textId="77777777" w:rsidR="00B36644" w:rsidRDefault="00B36644" w:rsidP="007B3D26">
            <w:pPr>
              <w:pStyle w:val="QFGrade"/>
            </w:pPr>
            <w:r>
              <w:t>0</w:t>
            </w:r>
          </w:p>
        </w:tc>
      </w:tr>
    </w:tbl>
    <w:p w14:paraId="64CDB6CF" w14:textId="58AD25AC" w:rsidR="00C467EB" w:rsidRDefault="00C467EB" w:rsidP="00B36644"/>
    <w:p w14:paraId="058B1D51" w14:textId="5EF09B97" w:rsidR="00250D47" w:rsidRDefault="00250D47" w:rsidP="00250D47">
      <w:pPr>
        <w:pStyle w:val="Heading1"/>
      </w:pPr>
      <w:r>
        <w:t>[</w:t>
      </w:r>
      <w:r w:rsidRPr="006121E2">
        <w:rPr>
          <w:b/>
          <w:bCs/>
          <w:color w:val="000000" w:themeColor="text1"/>
        </w:rPr>
        <w:t xml:space="preserve">K2 </w:t>
      </w:r>
      <w:r w:rsidR="009D3006" w:rsidRPr="006121E2">
        <w:rPr>
          <w:b/>
          <w:bCs/>
          <w:color w:val="000000" w:themeColor="text1"/>
        </w:rPr>
        <w:t>–</w:t>
      </w:r>
      <w:r w:rsidR="00F066AF" w:rsidRPr="006121E2">
        <w:rPr>
          <w:b/>
          <w:bCs/>
          <w:color w:val="000000" w:themeColor="text1"/>
        </w:rPr>
        <w:t xml:space="preserve"> </w:t>
      </w:r>
      <w:r w:rsidR="009D3006" w:rsidRPr="006121E2">
        <w:rPr>
          <w:b/>
          <w:bCs/>
          <w:color w:val="365F91" w:themeColor="accent1" w:themeShade="BF"/>
        </w:rPr>
        <w:t xml:space="preserve">Enter the </w:t>
      </w:r>
      <w:r w:rsidRPr="006121E2">
        <w:rPr>
          <w:b/>
          <w:bCs/>
          <w:color w:val="365F91" w:themeColor="accent1" w:themeShade="BF"/>
        </w:rPr>
        <w:t>Course code</w:t>
      </w:r>
      <w:r>
        <w:t>]</w:t>
      </w:r>
    </w:p>
    <w:p w14:paraId="035D581C" w14:textId="5D3778D0" w:rsidR="00250D47" w:rsidRDefault="00250D47" w:rsidP="00250D47">
      <w:pPr>
        <w:pStyle w:val="Heading2"/>
      </w:pPr>
      <w:r>
        <w:t xml:space="preserve">Q-01 – </w:t>
      </w:r>
      <w:r w:rsidRPr="00F066AF">
        <w:rPr>
          <w:b/>
          <w:bCs/>
          <w:color w:val="632423" w:themeColor="accent2" w:themeShade="80"/>
        </w:rPr>
        <w:t>K2</w:t>
      </w:r>
      <w:r w:rsidRPr="00F066AF">
        <w:rPr>
          <w:color w:val="632423" w:themeColor="accent2" w:themeShade="80"/>
        </w:rPr>
        <w:t xml:space="preserve"> </w:t>
      </w:r>
      <w:r>
        <w:t>(MC)</w:t>
      </w:r>
    </w:p>
    <w:tbl>
      <w:tblPr>
        <w:tblW w:w="5000" w:type="pct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6"/>
        <w:gridCol w:w="5452"/>
        <w:gridCol w:w="1543"/>
        <w:gridCol w:w="666"/>
      </w:tblGrid>
      <w:tr w:rsidR="00250D47" w14:paraId="4DE1A5C0" w14:textId="77777777" w:rsidTr="007B3D26">
        <w:trPr>
          <w:cantSplit/>
          <w:tblHeader/>
        </w:trPr>
        <w:tc>
          <w:tcPr>
            <w:tcW w:w="7631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09CEE3" w14:textId="77777777" w:rsidR="00250D47" w:rsidRDefault="00250D47" w:rsidP="007B3D26">
            <w:pPr>
              <w:pStyle w:val="Cell"/>
            </w:pPr>
            <w:r>
              <w:t>[Question text]</w:t>
            </w: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52B475" w14:textId="77777777" w:rsidR="00250D47" w:rsidRDefault="00250D47" w:rsidP="007B3D26">
            <w:pPr>
              <w:pStyle w:val="QFType"/>
            </w:pPr>
            <w:r>
              <w:t>MC</w:t>
            </w:r>
          </w:p>
        </w:tc>
      </w:tr>
      <w:tr w:rsidR="00250D47" w14:paraId="3E66931E" w14:textId="77777777" w:rsidTr="007B3D26">
        <w:trPr>
          <w:cantSplit/>
          <w:tblHeader/>
        </w:trPr>
        <w:tc>
          <w:tcPr>
            <w:tcW w:w="7631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A087E5" w14:textId="77777777" w:rsidR="00250D47" w:rsidRDefault="00250D47" w:rsidP="007B3D26">
            <w:pPr>
              <w:pStyle w:val="TableRowHead"/>
              <w:jc w:val="right"/>
            </w:pPr>
            <w:r>
              <w:t>Default mark:</w:t>
            </w: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8A5187" w14:textId="16D80913" w:rsidR="00250D47" w:rsidRDefault="00250D47" w:rsidP="007B3D26">
            <w:pPr>
              <w:pStyle w:val="Cell"/>
            </w:pPr>
            <w:r>
              <w:t>2</w:t>
            </w:r>
          </w:p>
        </w:tc>
      </w:tr>
      <w:tr w:rsidR="00250D47" w14:paraId="27E90641" w14:textId="77777777" w:rsidTr="007B3D26">
        <w:trPr>
          <w:cantSplit/>
          <w:tblHeader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26AF1C" w14:textId="77777777" w:rsidR="00250D47" w:rsidRDefault="00250D47" w:rsidP="007B3D26">
            <w:pPr>
              <w:pStyle w:val="QFOptionReset"/>
            </w:pPr>
            <w:r>
              <w:t>#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18640A" w14:textId="77777777" w:rsidR="00250D47" w:rsidRDefault="00250D47" w:rsidP="007B3D26">
            <w:pPr>
              <w:pStyle w:val="TableHead"/>
            </w:pPr>
            <w:r>
              <w:t>Answers</w:t>
            </w: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2DC2CD8B" w14:textId="77777777" w:rsidR="00250D47" w:rsidRDefault="00250D47" w:rsidP="007B3D26">
            <w:pPr>
              <w:pStyle w:val="TableHead"/>
            </w:pPr>
            <w:r>
              <w:t>Feedback</w:t>
            </w: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5423AA" w14:textId="77777777" w:rsidR="00250D47" w:rsidRDefault="00250D47" w:rsidP="007B3D26">
            <w:pPr>
              <w:pStyle w:val="TableHead"/>
            </w:pPr>
            <w:r>
              <w:t>Grade</w:t>
            </w:r>
          </w:p>
        </w:tc>
      </w:tr>
      <w:tr w:rsidR="00250D47" w14:paraId="19B5F814" w14:textId="77777777" w:rsidTr="007B3D26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A1A8C2" w14:textId="77777777" w:rsidR="00250D47" w:rsidRDefault="00250D47" w:rsidP="007B3D26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D3D659" w14:textId="77777777" w:rsidR="00250D47" w:rsidRDefault="00250D47" w:rsidP="007B3D26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56D2CCD4" w14:textId="77777777" w:rsidR="00250D47" w:rsidRDefault="00250D47" w:rsidP="007B3D26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08B934" w14:textId="77777777" w:rsidR="00250D47" w:rsidRDefault="00250D47" w:rsidP="007B3D26">
            <w:pPr>
              <w:pStyle w:val="QFGrade"/>
            </w:pPr>
            <w:r>
              <w:t>100</w:t>
            </w:r>
          </w:p>
        </w:tc>
      </w:tr>
      <w:tr w:rsidR="00250D47" w14:paraId="150A8805" w14:textId="77777777" w:rsidTr="007B3D26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FAD83A" w14:textId="77777777" w:rsidR="00250D47" w:rsidRDefault="00250D47" w:rsidP="007B3D26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46156A" w14:textId="77777777" w:rsidR="00250D47" w:rsidRDefault="00250D47" w:rsidP="007B3D26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59B07686" w14:textId="77777777" w:rsidR="00250D47" w:rsidRDefault="00250D47" w:rsidP="007B3D26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BFC58C" w14:textId="77777777" w:rsidR="00250D47" w:rsidRDefault="00250D47" w:rsidP="007B3D26">
            <w:pPr>
              <w:pStyle w:val="QFGrade"/>
            </w:pPr>
            <w:r>
              <w:t>0</w:t>
            </w:r>
          </w:p>
        </w:tc>
      </w:tr>
      <w:tr w:rsidR="00250D47" w14:paraId="144942F2" w14:textId="77777777" w:rsidTr="007B3D26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10DA78" w14:textId="77777777" w:rsidR="00250D47" w:rsidRDefault="00250D47" w:rsidP="007B3D26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99FF57" w14:textId="77777777" w:rsidR="00250D47" w:rsidRDefault="00250D47" w:rsidP="007B3D26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7BE58CF6" w14:textId="77777777" w:rsidR="00250D47" w:rsidRDefault="00250D47" w:rsidP="007B3D26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5DA9D6" w14:textId="77777777" w:rsidR="00250D47" w:rsidRDefault="00250D47" w:rsidP="007B3D26">
            <w:pPr>
              <w:pStyle w:val="QFGrade"/>
            </w:pPr>
            <w:r>
              <w:t>0</w:t>
            </w:r>
          </w:p>
        </w:tc>
      </w:tr>
      <w:tr w:rsidR="00250D47" w14:paraId="1DFB69FA" w14:textId="77777777" w:rsidTr="007B3D26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9A0D56" w14:textId="77777777" w:rsidR="00250D47" w:rsidRDefault="00250D47" w:rsidP="007B3D26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FE8AC4" w14:textId="77777777" w:rsidR="00250D47" w:rsidRDefault="00250D47" w:rsidP="007B3D26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111E319C" w14:textId="77777777" w:rsidR="00250D47" w:rsidRDefault="00250D47" w:rsidP="007B3D26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61EE2F" w14:textId="77777777" w:rsidR="00250D47" w:rsidRDefault="00250D47" w:rsidP="007B3D26">
            <w:pPr>
              <w:pStyle w:val="QFGrade"/>
            </w:pPr>
            <w:r>
              <w:t>0</w:t>
            </w:r>
          </w:p>
        </w:tc>
      </w:tr>
    </w:tbl>
    <w:p w14:paraId="6E2CD49F" w14:textId="4C3402CB" w:rsidR="00250D47" w:rsidRDefault="00250D47" w:rsidP="00250D47">
      <w:pPr>
        <w:pStyle w:val="Heading2"/>
      </w:pPr>
      <w:r>
        <w:t xml:space="preserve">Q-02 – </w:t>
      </w:r>
      <w:r w:rsidRPr="00F066AF">
        <w:rPr>
          <w:b/>
          <w:bCs/>
          <w:color w:val="632423" w:themeColor="accent2" w:themeShade="80"/>
        </w:rPr>
        <w:t>K</w:t>
      </w:r>
      <w:r w:rsidR="00F066AF" w:rsidRPr="00F066AF">
        <w:rPr>
          <w:b/>
          <w:bCs/>
          <w:color w:val="632423" w:themeColor="accent2" w:themeShade="80"/>
        </w:rPr>
        <w:t>2</w:t>
      </w:r>
      <w:r w:rsidRPr="00F066AF">
        <w:rPr>
          <w:color w:val="632423" w:themeColor="accent2" w:themeShade="80"/>
        </w:rPr>
        <w:t xml:space="preserve"> </w:t>
      </w:r>
      <w:r>
        <w:t>(MC)</w:t>
      </w:r>
    </w:p>
    <w:tbl>
      <w:tblPr>
        <w:tblW w:w="5000" w:type="pct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6"/>
        <w:gridCol w:w="5452"/>
        <w:gridCol w:w="1543"/>
        <w:gridCol w:w="666"/>
      </w:tblGrid>
      <w:tr w:rsidR="00250D47" w14:paraId="432C5FB4" w14:textId="77777777" w:rsidTr="007B3D26">
        <w:trPr>
          <w:cantSplit/>
          <w:tblHeader/>
        </w:trPr>
        <w:tc>
          <w:tcPr>
            <w:tcW w:w="7631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E5CAED" w14:textId="77777777" w:rsidR="00250D47" w:rsidRDefault="00250D47" w:rsidP="007B3D26">
            <w:pPr>
              <w:pStyle w:val="Cell"/>
            </w:pPr>
            <w:r>
              <w:t>[Question text]</w:t>
            </w: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A6C6FB" w14:textId="77777777" w:rsidR="00250D47" w:rsidRDefault="00250D47" w:rsidP="007B3D26">
            <w:pPr>
              <w:pStyle w:val="QFType"/>
            </w:pPr>
            <w:r>
              <w:t>MC</w:t>
            </w:r>
          </w:p>
        </w:tc>
      </w:tr>
      <w:tr w:rsidR="00250D47" w14:paraId="76BFA651" w14:textId="77777777" w:rsidTr="007B3D26">
        <w:trPr>
          <w:cantSplit/>
          <w:tblHeader/>
        </w:trPr>
        <w:tc>
          <w:tcPr>
            <w:tcW w:w="7631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605209" w14:textId="77777777" w:rsidR="00250D47" w:rsidRDefault="00250D47" w:rsidP="007B3D26">
            <w:pPr>
              <w:pStyle w:val="TableRowHead"/>
              <w:jc w:val="right"/>
            </w:pPr>
            <w:r>
              <w:t>Default mark:</w:t>
            </w: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37EE59" w14:textId="29EC9E04" w:rsidR="00250D47" w:rsidRDefault="00250D47" w:rsidP="007B3D26">
            <w:pPr>
              <w:pStyle w:val="Cell"/>
            </w:pPr>
            <w:r>
              <w:t>2</w:t>
            </w:r>
          </w:p>
        </w:tc>
      </w:tr>
      <w:tr w:rsidR="00250D47" w14:paraId="3985A1A1" w14:textId="77777777" w:rsidTr="007B3D26">
        <w:trPr>
          <w:cantSplit/>
          <w:tblHeader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5C7766" w14:textId="77777777" w:rsidR="00250D47" w:rsidRDefault="00250D47" w:rsidP="007B3D26">
            <w:pPr>
              <w:pStyle w:val="QFOptionReset"/>
            </w:pPr>
            <w:r>
              <w:t>#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5D5534" w14:textId="77777777" w:rsidR="00250D47" w:rsidRDefault="00250D47" w:rsidP="007B3D26">
            <w:pPr>
              <w:pStyle w:val="TableHead"/>
            </w:pPr>
            <w:r>
              <w:t>Answers</w:t>
            </w: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6E9A7ADD" w14:textId="77777777" w:rsidR="00250D47" w:rsidRDefault="00250D47" w:rsidP="007B3D26">
            <w:pPr>
              <w:pStyle w:val="TableHead"/>
            </w:pPr>
            <w:r>
              <w:t>Feedback</w:t>
            </w: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685B5C" w14:textId="77777777" w:rsidR="00250D47" w:rsidRDefault="00250D47" w:rsidP="007B3D26">
            <w:pPr>
              <w:pStyle w:val="TableHead"/>
            </w:pPr>
            <w:r>
              <w:t>Grade</w:t>
            </w:r>
          </w:p>
        </w:tc>
      </w:tr>
      <w:tr w:rsidR="00250D47" w14:paraId="30E72BCE" w14:textId="77777777" w:rsidTr="007B3D26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9662B9" w14:textId="77777777" w:rsidR="00250D47" w:rsidRDefault="00250D47" w:rsidP="007B3D26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5626C0" w14:textId="77777777" w:rsidR="00250D47" w:rsidRDefault="00250D47" w:rsidP="007B3D26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1E1981E6" w14:textId="77777777" w:rsidR="00250D47" w:rsidRDefault="00250D47" w:rsidP="007B3D26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99087B" w14:textId="77777777" w:rsidR="00250D47" w:rsidRDefault="00250D47" w:rsidP="007B3D26">
            <w:pPr>
              <w:pStyle w:val="QFGrade"/>
            </w:pPr>
            <w:r>
              <w:t>100</w:t>
            </w:r>
          </w:p>
        </w:tc>
      </w:tr>
      <w:tr w:rsidR="00250D47" w14:paraId="1AEFD1F5" w14:textId="77777777" w:rsidTr="007B3D26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883E80" w14:textId="77777777" w:rsidR="00250D47" w:rsidRDefault="00250D47" w:rsidP="007B3D26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D284FA" w14:textId="77777777" w:rsidR="00250D47" w:rsidRDefault="00250D47" w:rsidP="007B3D26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5F442171" w14:textId="77777777" w:rsidR="00250D47" w:rsidRDefault="00250D47" w:rsidP="007B3D26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C3D5D9" w14:textId="77777777" w:rsidR="00250D47" w:rsidRDefault="00250D47" w:rsidP="007B3D26">
            <w:pPr>
              <w:pStyle w:val="QFGrade"/>
            </w:pPr>
            <w:r>
              <w:t>0</w:t>
            </w:r>
          </w:p>
        </w:tc>
      </w:tr>
      <w:tr w:rsidR="00250D47" w14:paraId="40BBC62C" w14:textId="77777777" w:rsidTr="007B3D26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565B99" w14:textId="77777777" w:rsidR="00250D47" w:rsidRDefault="00250D47" w:rsidP="007B3D26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04F43D" w14:textId="77777777" w:rsidR="00250D47" w:rsidRDefault="00250D47" w:rsidP="007B3D26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5A1ACB82" w14:textId="77777777" w:rsidR="00250D47" w:rsidRDefault="00250D47" w:rsidP="007B3D26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FE2419" w14:textId="77777777" w:rsidR="00250D47" w:rsidRDefault="00250D47" w:rsidP="007B3D26">
            <w:pPr>
              <w:pStyle w:val="QFGrade"/>
            </w:pPr>
            <w:r>
              <w:t>0</w:t>
            </w:r>
          </w:p>
        </w:tc>
      </w:tr>
      <w:tr w:rsidR="00250D47" w14:paraId="3DAB59BF" w14:textId="77777777" w:rsidTr="007B3D26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AE5FD2" w14:textId="77777777" w:rsidR="00250D47" w:rsidRDefault="00250D47" w:rsidP="007B3D26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9EF354" w14:textId="77777777" w:rsidR="00250D47" w:rsidRDefault="00250D47" w:rsidP="007B3D26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26E990B2" w14:textId="77777777" w:rsidR="00250D47" w:rsidRDefault="00250D47" w:rsidP="007B3D26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60B276" w14:textId="77777777" w:rsidR="00250D47" w:rsidRDefault="00250D47" w:rsidP="007B3D26">
            <w:pPr>
              <w:pStyle w:val="QFGrade"/>
            </w:pPr>
            <w:r>
              <w:t>0</w:t>
            </w:r>
          </w:p>
        </w:tc>
      </w:tr>
    </w:tbl>
    <w:p w14:paraId="719EB80B" w14:textId="77777777" w:rsidR="00250D47" w:rsidRDefault="00250D47" w:rsidP="00250D47"/>
    <w:p w14:paraId="71077F05" w14:textId="20B634A8" w:rsidR="00250D47" w:rsidRDefault="00250D47" w:rsidP="00250D47">
      <w:pPr>
        <w:pStyle w:val="Heading2"/>
      </w:pPr>
      <w:r>
        <w:lastRenderedPageBreak/>
        <w:t xml:space="preserve">Q-03 – </w:t>
      </w:r>
      <w:r w:rsidRPr="00F066AF">
        <w:rPr>
          <w:b/>
          <w:bCs/>
          <w:color w:val="632423" w:themeColor="accent2" w:themeShade="80"/>
        </w:rPr>
        <w:t>K</w:t>
      </w:r>
      <w:r w:rsidR="00F066AF" w:rsidRPr="00F066AF">
        <w:rPr>
          <w:b/>
          <w:bCs/>
          <w:color w:val="632423" w:themeColor="accent2" w:themeShade="80"/>
        </w:rPr>
        <w:t>2</w:t>
      </w:r>
      <w:r w:rsidRPr="00F066AF">
        <w:rPr>
          <w:color w:val="632423" w:themeColor="accent2" w:themeShade="80"/>
        </w:rPr>
        <w:t xml:space="preserve"> </w:t>
      </w:r>
      <w:r>
        <w:t>(MC)</w:t>
      </w:r>
    </w:p>
    <w:tbl>
      <w:tblPr>
        <w:tblW w:w="5000" w:type="pct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6"/>
        <w:gridCol w:w="5452"/>
        <w:gridCol w:w="1543"/>
        <w:gridCol w:w="666"/>
      </w:tblGrid>
      <w:tr w:rsidR="00250D47" w14:paraId="4ECAB07A" w14:textId="77777777" w:rsidTr="007B3D26">
        <w:trPr>
          <w:cantSplit/>
          <w:tblHeader/>
        </w:trPr>
        <w:tc>
          <w:tcPr>
            <w:tcW w:w="7631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A0DAED" w14:textId="77777777" w:rsidR="00250D47" w:rsidRDefault="00250D47" w:rsidP="007B3D26">
            <w:pPr>
              <w:pStyle w:val="Cell"/>
            </w:pPr>
            <w:r>
              <w:t>[Question text]</w:t>
            </w: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FB9689" w14:textId="77777777" w:rsidR="00250D47" w:rsidRDefault="00250D47" w:rsidP="007B3D26">
            <w:pPr>
              <w:pStyle w:val="QFType"/>
            </w:pPr>
            <w:r>
              <w:t>MC</w:t>
            </w:r>
          </w:p>
        </w:tc>
      </w:tr>
      <w:tr w:rsidR="00250D47" w14:paraId="63A03651" w14:textId="77777777" w:rsidTr="007B3D26">
        <w:trPr>
          <w:cantSplit/>
          <w:tblHeader/>
        </w:trPr>
        <w:tc>
          <w:tcPr>
            <w:tcW w:w="7631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E126B1" w14:textId="77777777" w:rsidR="00250D47" w:rsidRDefault="00250D47" w:rsidP="007B3D26">
            <w:pPr>
              <w:pStyle w:val="TableRowHead"/>
              <w:jc w:val="right"/>
            </w:pPr>
            <w:r>
              <w:t>Default mark:</w:t>
            </w: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962898" w14:textId="68086B9E" w:rsidR="00250D47" w:rsidRDefault="00250D47" w:rsidP="007B3D26">
            <w:pPr>
              <w:pStyle w:val="Cell"/>
            </w:pPr>
            <w:r>
              <w:t>2</w:t>
            </w:r>
          </w:p>
        </w:tc>
      </w:tr>
      <w:tr w:rsidR="00250D47" w14:paraId="7CB21E33" w14:textId="77777777" w:rsidTr="007B3D26">
        <w:trPr>
          <w:cantSplit/>
          <w:tblHeader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50BF3C" w14:textId="77777777" w:rsidR="00250D47" w:rsidRDefault="00250D47" w:rsidP="007B3D26">
            <w:pPr>
              <w:pStyle w:val="QFOptionReset"/>
            </w:pPr>
            <w:r>
              <w:t>#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C5134C" w14:textId="77777777" w:rsidR="00250D47" w:rsidRDefault="00250D47" w:rsidP="007B3D26">
            <w:pPr>
              <w:pStyle w:val="TableHead"/>
            </w:pPr>
            <w:r>
              <w:t>Answers</w:t>
            </w: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3B8234C9" w14:textId="77777777" w:rsidR="00250D47" w:rsidRDefault="00250D47" w:rsidP="007B3D26">
            <w:pPr>
              <w:pStyle w:val="TableHead"/>
            </w:pPr>
            <w:r>
              <w:t>Feedback</w:t>
            </w: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2FC556" w14:textId="77777777" w:rsidR="00250D47" w:rsidRDefault="00250D47" w:rsidP="007B3D26">
            <w:pPr>
              <w:pStyle w:val="TableHead"/>
            </w:pPr>
            <w:r>
              <w:t>Grade</w:t>
            </w:r>
          </w:p>
        </w:tc>
      </w:tr>
      <w:tr w:rsidR="00250D47" w14:paraId="7316F96E" w14:textId="77777777" w:rsidTr="007B3D26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3D7FF0" w14:textId="77777777" w:rsidR="00250D47" w:rsidRDefault="00250D47" w:rsidP="007B3D26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620C4E" w14:textId="77777777" w:rsidR="00250D47" w:rsidRDefault="00250D47" w:rsidP="007B3D26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2E7ED851" w14:textId="77777777" w:rsidR="00250D47" w:rsidRDefault="00250D47" w:rsidP="007B3D26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3D55F2" w14:textId="77777777" w:rsidR="00250D47" w:rsidRDefault="00250D47" w:rsidP="007B3D26">
            <w:pPr>
              <w:pStyle w:val="QFGrade"/>
            </w:pPr>
            <w:r>
              <w:t>100</w:t>
            </w:r>
          </w:p>
        </w:tc>
      </w:tr>
      <w:tr w:rsidR="00250D47" w14:paraId="63DF0B44" w14:textId="77777777" w:rsidTr="007B3D26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6BECF7" w14:textId="77777777" w:rsidR="00250D47" w:rsidRDefault="00250D47" w:rsidP="007B3D26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6EB13F" w14:textId="77777777" w:rsidR="00250D47" w:rsidRDefault="00250D47" w:rsidP="007B3D26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27929ED9" w14:textId="77777777" w:rsidR="00250D47" w:rsidRDefault="00250D47" w:rsidP="007B3D26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E4A01B" w14:textId="77777777" w:rsidR="00250D47" w:rsidRDefault="00250D47" w:rsidP="007B3D26">
            <w:pPr>
              <w:pStyle w:val="QFGrade"/>
            </w:pPr>
            <w:r>
              <w:t>0</w:t>
            </w:r>
          </w:p>
        </w:tc>
      </w:tr>
      <w:tr w:rsidR="00250D47" w14:paraId="4DC3B1D1" w14:textId="77777777" w:rsidTr="007B3D26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C01946" w14:textId="77777777" w:rsidR="00250D47" w:rsidRDefault="00250D47" w:rsidP="007B3D26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969003" w14:textId="77777777" w:rsidR="00250D47" w:rsidRDefault="00250D47" w:rsidP="007B3D26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6D1F870C" w14:textId="77777777" w:rsidR="00250D47" w:rsidRDefault="00250D47" w:rsidP="007B3D26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8CCDE5" w14:textId="77777777" w:rsidR="00250D47" w:rsidRDefault="00250D47" w:rsidP="007B3D26">
            <w:pPr>
              <w:pStyle w:val="QFGrade"/>
            </w:pPr>
            <w:r>
              <w:t>0</w:t>
            </w:r>
          </w:p>
        </w:tc>
      </w:tr>
      <w:tr w:rsidR="00250D47" w14:paraId="1D819E91" w14:textId="77777777" w:rsidTr="007B3D26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8980DB" w14:textId="77777777" w:rsidR="00250D47" w:rsidRDefault="00250D47" w:rsidP="007B3D26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213AE9" w14:textId="77777777" w:rsidR="00250D47" w:rsidRDefault="00250D47" w:rsidP="007B3D26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12DDBEF6" w14:textId="77777777" w:rsidR="00250D47" w:rsidRDefault="00250D47" w:rsidP="007B3D26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F38D53" w14:textId="77777777" w:rsidR="00250D47" w:rsidRDefault="00250D47" w:rsidP="007B3D26">
            <w:pPr>
              <w:pStyle w:val="QFGrade"/>
            </w:pPr>
            <w:r>
              <w:t>0</w:t>
            </w:r>
          </w:p>
        </w:tc>
      </w:tr>
    </w:tbl>
    <w:p w14:paraId="54F42411" w14:textId="4D204053" w:rsidR="00250D47" w:rsidRDefault="00250D47" w:rsidP="00250D47">
      <w:pPr>
        <w:pStyle w:val="Heading2"/>
      </w:pPr>
      <w:bookmarkStart w:id="0" w:name="_GoBack"/>
      <w:bookmarkEnd w:id="0"/>
      <w:r>
        <w:t xml:space="preserve">Q-04 – </w:t>
      </w:r>
      <w:r w:rsidRPr="00250D47">
        <w:rPr>
          <w:b/>
          <w:bCs/>
          <w:color w:val="632423" w:themeColor="accent2" w:themeShade="80"/>
        </w:rPr>
        <w:t>K2</w:t>
      </w:r>
      <w:r>
        <w:t xml:space="preserve"> (MC)</w:t>
      </w:r>
    </w:p>
    <w:tbl>
      <w:tblPr>
        <w:tblW w:w="5000" w:type="pct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6"/>
        <w:gridCol w:w="5452"/>
        <w:gridCol w:w="1543"/>
        <w:gridCol w:w="666"/>
      </w:tblGrid>
      <w:tr w:rsidR="00250D47" w14:paraId="6418EFB9" w14:textId="77777777" w:rsidTr="007B3D26">
        <w:trPr>
          <w:cantSplit/>
          <w:tblHeader/>
        </w:trPr>
        <w:tc>
          <w:tcPr>
            <w:tcW w:w="7631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18852E" w14:textId="77777777" w:rsidR="00250D47" w:rsidRDefault="00250D47" w:rsidP="007B3D26">
            <w:pPr>
              <w:pStyle w:val="Cell"/>
            </w:pPr>
            <w:r>
              <w:t>[Question text]</w:t>
            </w: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BA09DC" w14:textId="77777777" w:rsidR="00250D47" w:rsidRDefault="00250D47" w:rsidP="007B3D26">
            <w:pPr>
              <w:pStyle w:val="QFType"/>
            </w:pPr>
            <w:r>
              <w:t>MC</w:t>
            </w:r>
          </w:p>
        </w:tc>
      </w:tr>
      <w:tr w:rsidR="00250D47" w14:paraId="14DCCBC5" w14:textId="77777777" w:rsidTr="007B3D26">
        <w:trPr>
          <w:cantSplit/>
          <w:tblHeader/>
        </w:trPr>
        <w:tc>
          <w:tcPr>
            <w:tcW w:w="7631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B16BE4" w14:textId="77777777" w:rsidR="00250D47" w:rsidRDefault="00250D47" w:rsidP="007B3D26">
            <w:pPr>
              <w:pStyle w:val="TableRowHead"/>
              <w:jc w:val="right"/>
            </w:pPr>
            <w:r>
              <w:t>Default mark:</w:t>
            </w: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84E1F1" w14:textId="2391C3B0" w:rsidR="00250D47" w:rsidRDefault="00250D47" w:rsidP="007B3D26">
            <w:pPr>
              <w:pStyle w:val="Cell"/>
            </w:pPr>
            <w:r>
              <w:t>2</w:t>
            </w:r>
          </w:p>
        </w:tc>
      </w:tr>
      <w:tr w:rsidR="00250D47" w14:paraId="6D085A48" w14:textId="77777777" w:rsidTr="007B3D26">
        <w:trPr>
          <w:cantSplit/>
          <w:tblHeader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8209A6" w14:textId="77777777" w:rsidR="00250D47" w:rsidRDefault="00250D47" w:rsidP="007B3D26">
            <w:pPr>
              <w:pStyle w:val="QFOptionReset"/>
            </w:pPr>
            <w:r>
              <w:t>#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B91147" w14:textId="77777777" w:rsidR="00250D47" w:rsidRDefault="00250D47" w:rsidP="007B3D26">
            <w:pPr>
              <w:pStyle w:val="TableHead"/>
            </w:pPr>
            <w:r>
              <w:t>Answers</w:t>
            </w: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0ED8A0E5" w14:textId="77777777" w:rsidR="00250D47" w:rsidRDefault="00250D47" w:rsidP="007B3D26">
            <w:pPr>
              <w:pStyle w:val="TableHead"/>
            </w:pPr>
            <w:r>
              <w:t>Feedback</w:t>
            </w: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A12B56" w14:textId="77777777" w:rsidR="00250D47" w:rsidRDefault="00250D47" w:rsidP="007B3D26">
            <w:pPr>
              <w:pStyle w:val="TableHead"/>
            </w:pPr>
            <w:r>
              <w:t>Grade</w:t>
            </w:r>
          </w:p>
        </w:tc>
      </w:tr>
      <w:tr w:rsidR="00250D47" w14:paraId="084764FE" w14:textId="77777777" w:rsidTr="007B3D26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7C6667" w14:textId="77777777" w:rsidR="00250D47" w:rsidRDefault="00250D47" w:rsidP="007B3D26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716D22" w14:textId="77777777" w:rsidR="00250D47" w:rsidRDefault="00250D47" w:rsidP="007B3D26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1174AAF7" w14:textId="77777777" w:rsidR="00250D47" w:rsidRDefault="00250D47" w:rsidP="007B3D26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CF71A3" w14:textId="77777777" w:rsidR="00250D47" w:rsidRDefault="00250D47" w:rsidP="007B3D26">
            <w:pPr>
              <w:pStyle w:val="QFGrade"/>
            </w:pPr>
            <w:r>
              <w:t>100</w:t>
            </w:r>
          </w:p>
        </w:tc>
      </w:tr>
      <w:tr w:rsidR="00250D47" w14:paraId="02EA1ED3" w14:textId="77777777" w:rsidTr="007B3D26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FA1188" w14:textId="77777777" w:rsidR="00250D47" w:rsidRDefault="00250D47" w:rsidP="007B3D26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7F5D28" w14:textId="77777777" w:rsidR="00250D47" w:rsidRDefault="00250D47" w:rsidP="007B3D26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12259DB4" w14:textId="77777777" w:rsidR="00250D47" w:rsidRDefault="00250D47" w:rsidP="007B3D26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1FB185" w14:textId="77777777" w:rsidR="00250D47" w:rsidRDefault="00250D47" w:rsidP="007B3D26">
            <w:pPr>
              <w:pStyle w:val="QFGrade"/>
            </w:pPr>
            <w:r>
              <w:t>0</w:t>
            </w:r>
          </w:p>
        </w:tc>
      </w:tr>
      <w:tr w:rsidR="00250D47" w14:paraId="3AC39E67" w14:textId="77777777" w:rsidTr="007B3D26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AD4085" w14:textId="77777777" w:rsidR="00250D47" w:rsidRDefault="00250D47" w:rsidP="007B3D26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910D2E" w14:textId="77777777" w:rsidR="00250D47" w:rsidRDefault="00250D47" w:rsidP="007B3D26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3EB3668B" w14:textId="77777777" w:rsidR="00250D47" w:rsidRDefault="00250D47" w:rsidP="007B3D26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71AB41" w14:textId="77777777" w:rsidR="00250D47" w:rsidRDefault="00250D47" w:rsidP="007B3D26">
            <w:pPr>
              <w:pStyle w:val="QFGrade"/>
            </w:pPr>
            <w:r>
              <w:t>0</w:t>
            </w:r>
          </w:p>
        </w:tc>
      </w:tr>
      <w:tr w:rsidR="00250D47" w14:paraId="2D27296E" w14:textId="77777777" w:rsidTr="007B3D26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A09B53" w14:textId="77777777" w:rsidR="00250D47" w:rsidRDefault="00250D47" w:rsidP="007B3D26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73AB0D" w14:textId="77777777" w:rsidR="00250D47" w:rsidRDefault="00250D47" w:rsidP="007B3D26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1175DAC8" w14:textId="77777777" w:rsidR="00250D47" w:rsidRDefault="00250D47" w:rsidP="007B3D26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56E1F3" w14:textId="77777777" w:rsidR="00250D47" w:rsidRDefault="00250D47" w:rsidP="007B3D26">
            <w:pPr>
              <w:pStyle w:val="QFGrade"/>
            </w:pPr>
            <w:r>
              <w:t>0</w:t>
            </w:r>
          </w:p>
        </w:tc>
      </w:tr>
    </w:tbl>
    <w:p w14:paraId="66F99C7B" w14:textId="6D831D3F" w:rsidR="00250D47" w:rsidRDefault="00250D47" w:rsidP="00131E57">
      <w:pPr>
        <w:pStyle w:val="Heading2"/>
      </w:pPr>
    </w:p>
    <w:sectPr w:rsidR="00250D47" w:rsidSect="006B227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440" w:right="1797" w:bottom="1440" w:left="179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D5EB137" w14:textId="77777777" w:rsidR="00CF517E" w:rsidRDefault="00CF517E" w:rsidP="00C3379D">
      <w:pPr>
        <w:spacing w:before="0" w:after="0" w:line="240" w:lineRule="auto"/>
      </w:pPr>
      <w:r>
        <w:separator/>
      </w:r>
    </w:p>
  </w:endnote>
  <w:endnote w:type="continuationSeparator" w:id="0">
    <w:p w14:paraId="6C7904B0" w14:textId="77777777" w:rsidR="00CF517E" w:rsidRDefault="00CF517E" w:rsidP="00C3379D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63FCBD" w14:textId="77777777" w:rsidR="00CC7E76" w:rsidRDefault="00CC7E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6940D6" w14:textId="40DB8B15" w:rsidR="00CC7E76" w:rsidRDefault="00CC7E76">
    <w:pPr>
      <w:pStyle w:val="Footer"/>
    </w:pPr>
    <w:r>
      <w:tab/>
    </w:r>
    <w:r>
      <w:tab/>
    </w:r>
    <w:r>
      <w:fldChar w:fldCharType="begin"/>
    </w:r>
    <w:r>
      <w:instrText xml:space="preserve"> PAGE  \* Arabic  \* MERGEFORMAT </w:instrText>
    </w:r>
    <w:r>
      <w:fldChar w:fldCharType="separate"/>
    </w:r>
    <w:r w:rsidR="008C7E0A">
      <w:rPr>
        <w:noProof/>
      </w:rPr>
      <w:t>4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E840C6" w14:textId="77777777" w:rsidR="00CC7E76" w:rsidRDefault="00CC7E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69209B9" w14:textId="77777777" w:rsidR="00CF517E" w:rsidRDefault="00CF517E" w:rsidP="00C3379D">
      <w:pPr>
        <w:spacing w:before="0" w:after="0" w:line="240" w:lineRule="auto"/>
      </w:pPr>
      <w:r>
        <w:separator/>
      </w:r>
    </w:p>
  </w:footnote>
  <w:footnote w:type="continuationSeparator" w:id="0">
    <w:p w14:paraId="3C20563C" w14:textId="77777777" w:rsidR="00CF517E" w:rsidRDefault="00CF517E" w:rsidP="00C3379D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6B3DA0" w14:textId="77777777" w:rsidR="00CC7E76" w:rsidRDefault="00CC7E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963C1B" w14:textId="77777777" w:rsidR="00CC7E76" w:rsidRDefault="00CC7E7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B4AD884" w14:textId="77777777" w:rsidR="00CC7E76" w:rsidRDefault="00CC7E7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13BF6"/>
    <w:multiLevelType w:val="multilevel"/>
    <w:tmpl w:val="EBB2AB5C"/>
    <w:lvl w:ilvl="0">
      <w:start w:val="1"/>
      <w:numFmt w:val="decimal"/>
      <w:lvlText w:val="%1."/>
      <w:lvlJc w:val="left"/>
      <w:pPr>
        <w:ind w:left="0" w:hanging="360"/>
      </w:p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360"/>
      </w:pPr>
      <w:rPr>
        <w:b w:val="0"/>
        <w:bCs w:val="0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360"/>
      </w:pPr>
      <w:rPr>
        <w:b w:val="0"/>
        <w:bCs w:val="0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360"/>
      </w:pPr>
      <w:rPr>
        <w:b w:val="0"/>
        <w:bCs w:val="0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F5E101"/>
    <w:multiLevelType w:val="multilevel"/>
    <w:tmpl w:val="EBB2AB5C"/>
    <w:lvl w:ilvl="0">
      <w:start w:val="1"/>
      <w:numFmt w:val="decimal"/>
      <w:lvlText w:val="%1."/>
      <w:lvlJc w:val="left"/>
      <w:pPr>
        <w:ind w:left="0" w:hanging="360"/>
      </w:p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2160"/>
        </w:tabs>
        <w:ind w:left="2160" w:hanging="360"/>
      </w:pPr>
      <w:rPr>
        <w:b w:val="0"/>
        <w:bCs w:val="0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2880"/>
        </w:tabs>
        <w:ind w:left="2880" w:hanging="360"/>
      </w:pPr>
      <w:rPr>
        <w:b w:val="0"/>
        <w:bCs w:val="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600"/>
        </w:tabs>
        <w:ind w:left="3600" w:hanging="360"/>
      </w:pPr>
      <w:rPr>
        <w:b w:val="0"/>
        <w:bCs w:val="0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F5E102"/>
    <w:multiLevelType w:val="multilevel"/>
    <w:tmpl w:val="EED630D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pStyle w:val="ListBullet4"/>
      <w:lvlText w:val="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F5E104"/>
    <w:multiLevelType w:val="multilevel"/>
    <w:tmpl w:val="4D02BAD2"/>
    <w:lvl w:ilvl="0">
      <w:start w:val="1"/>
      <w:numFmt w:val="none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pStyle w:val="ListNumber"/>
      <w:lvlText w:val="%2."/>
      <w:lvlJc w:val="left"/>
      <w:pPr>
        <w:tabs>
          <w:tab w:val="num" w:pos="720"/>
        </w:tabs>
        <w:ind w:left="720" w:hanging="360"/>
      </w:pPr>
    </w:lvl>
    <w:lvl w:ilvl="2">
      <w:start w:val="1"/>
      <w:numFmt w:val="lowerLetter"/>
      <w:pStyle w:val="ListNumber2"/>
      <w:lvlText w:val="(%3)"/>
      <w:lvlJc w:val="left"/>
      <w:pPr>
        <w:tabs>
          <w:tab w:val="num" w:pos="1440"/>
        </w:tabs>
        <w:ind w:left="1080" w:hanging="360"/>
      </w:pPr>
    </w:lvl>
    <w:lvl w:ilvl="3">
      <w:start w:val="1"/>
      <w:numFmt w:val="lowerRoman"/>
      <w:pStyle w:val="ListNumber3"/>
      <w:lvlText w:val="(%4)"/>
      <w:lvlJc w:val="left"/>
      <w:pPr>
        <w:tabs>
          <w:tab w:val="num" w:pos="1800"/>
        </w:tabs>
        <w:ind w:left="1440" w:hanging="360"/>
      </w:pPr>
    </w:lvl>
    <w:lvl w:ilvl="4">
      <w:start w:val="1"/>
      <w:numFmt w:val="upperRoman"/>
      <w:pStyle w:val="ListNumber4"/>
      <w:lvlText w:val="(%5)"/>
      <w:lvlJc w:val="left"/>
      <w:pPr>
        <w:tabs>
          <w:tab w:val="num" w:pos="2160"/>
        </w:tabs>
        <w:ind w:left="18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F5E106"/>
    <w:multiLevelType w:val="multilevel"/>
    <w:tmpl w:val="D362163E"/>
    <w:lvl w:ilvl="0">
      <w:start w:val="1"/>
      <w:numFmt w:val="decimal"/>
      <w:lvlText w:val="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pStyle w:val="Caption"/>
      <w:lvlText w:val="Figure %1.%2"/>
      <w:lvlJc w:val="left"/>
      <w:pPr>
        <w:tabs>
          <w:tab w:val="num" w:pos="1440"/>
        </w:tabs>
        <w:ind w:left="1440" w:hanging="360"/>
      </w:pPr>
      <w:rPr>
        <w:color w:val="0A4E83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F5E107"/>
    <w:multiLevelType w:val="multilevel"/>
    <w:tmpl w:val="8D963698"/>
    <w:lvl w:ilvl="0">
      <w:start w:val="1"/>
      <w:numFmt w:val="decimal"/>
      <w:lvlText w:val="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Table %1.%2"/>
      <w:lvlJc w:val="left"/>
      <w:pPr>
        <w:tabs>
          <w:tab w:val="num" w:pos="1440"/>
        </w:tabs>
        <w:ind w:left="1440" w:hanging="360"/>
      </w:pPr>
      <w:rPr>
        <w:color w:val="0A4E83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F5E10A"/>
    <w:multiLevelType w:val="multilevel"/>
    <w:tmpl w:val="C952C1BC"/>
    <w:lvl w:ilvl="0">
      <w:start w:val="1"/>
      <w:numFmt w:val="decimal"/>
      <w:lvlText w:val="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pStyle w:val="QFQuestion"/>
      <w:lvlText w:val="%1.%2"/>
      <w:lvlJc w:val="left"/>
      <w:pPr>
        <w:tabs>
          <w:tab w:val="num" w:pos="1440"/>
        </w:tabs>
        <w:ind w:left="1440" w:hanging="360"/>
      </w:pPr>
      <w:rPr>
        <w:color w:val="0A4E83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5F5E10C"/>
    <w:multiLevelType w:val="multilevel"/>
    <w:tmpl w:val="E5B4DDE8"/>
    <w:lvl w:ilvl="0">
      <w:start w:val="1"/>
      <w:numFmt w:val="none"/>
      <w:pStyle w:val="QFOptionReset"/>
      <w:suff w:val="nothing"/>
      <w:lvlText w:val=""/>
      <w:lvlJc w:val="left"/>
      <w:pPr>
        <w:ind w:left="720" w:hanging="360"/>
      </w:pPr>
    </w:lvl>
    <w:lvl w:ilvl="1">
      <w:start w:val="1"/>
      <w:numFmt w:val="upperLetter"/>
      <w:pStyle w:val="QFOption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5F5E10D"/>
    <w:multiLevelType w:val="multilevel"/>
    <w:tmpl w:val="AD785382"/>
    <w:lvl w:ilvl="0">
      <w:start w:val="1"/>
      <w:numFmt w:val="none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(%2)"/>
      <w:lvlJc w:val="left"/>
      <w:pPr>
        <w:tabs>
          <w:tab w:val="num" w:pos="1440"/>
        </w:tabs>
        <w:ind w:left="72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5F5E111"/>
    <w:multiLevelType w:val="multilevel"/>
    <w:tmpl w:val="0CDCBC40"/>
    <w:lvl w:ilvl="0">
      <w:start w:val="1"/>
      <w:numFmt w:val="decimal"/>
      <w:lvlText w:val="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Zero"/>
      <w:suff w:val="nothing"/>
      <w:lvlText w:val="%2."/>
      <w:lvlJc w:val="left"/>
      <w:pPr>
        <w:ind w:left="1440" w:hanging="360"/>
      </w:pPr>
      <w:rPr>
        <w:color w:val="0A4E83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C27070"/>
    <w:multiLevelType w:val="singleLevel"/>
    <w:tmpl w:val="8F9A7206"/>
    <w:lvl w:ilvl="0">
      <w:start w:val="1"/>
      <w:numFmt w:val="lowerLetter"/>
      <w:lvlText w:val="%1."/>
      <w:legacy w:legacy="1" w:legacySpace="0" w:legacyIndent="360"/>
      <w:lvlJc w:val="left"/>
      <w:pPr>
        <w:ind w:left="717" w:hanging="360"/>
      </w:pPr>
    </w:lvl>
  </w:abstractNum>
  <w:abstractNum w:abstractNumId="11" w15:restartNumberingAfterBreak="0">
    <w:nsid w:val="1F7B5977"/>
    <w:multiLevelType w:val="multilevel"/>
    <w:tmpl w:val="EBB2AB5C"/>
    <w:lvl w:ilvl="0">
      <w:start w:val="1"/>
      <w:numFmt w:val="decimal"/>
      <w:lvlText w:val="%1."/>
      <w:lvlJc w:val="left"/>
      <w:pPr>
        <w:ind w:left="0" w:hanging="360"/>
      </w:p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360"/>
      </w:pPr>
      <w:rPr>
        <w:b w:val="0"/>
        <w:bCs w:val="0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360"/>
      </w:pPr>
      <w:rPr>
        <w:b w:val="0"/>
        <w:bCs w:val="0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360"/>
      </w:pPr>
      <w:rPr>
        <w:b w:val="0"/>
        <w:bCs w:val="0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546FC7"/>
    <w:multiLevelType w:val="hybridMultilevel"/>
    <w:tmpl w:val="C742CB82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1E5483"/>
    <w:multiLevelType w:val="hybridMultilevel"/>
    <w:tmpl w:val="DD06C712"/>
    <w:lvl w:ilvl="0" w:tplc="DE26EEAC">
      <w:start w:val="1"/>
      <w:numFmt w:val="decimalZero"/>
      <w:pStyle w:val="QFItemNumb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/>
    <w:lvlOverride w:ilvl="1"/>
    <w:lvlOverride w:ilvl="2"/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1"/>
  </w:num>
  <w:num w:numId="11">
    <w:abstractNumId w:val="0"/>
  </w:num>
  <w:num w:numId="1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3"/>
  </w:num>
  <w:num w:numId="14">
    <w:abstractNumId w:val="13"/>
  </w:num>
  <w:num w:numId="15">
    <w:abstractNumId w:val="10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xNDIysrQwszQxNbcwNDBQ0lEKTi0uzszPAykwrAUAWxuRmCwAAAA="/>
    <w:docVar w:name="yawcMaxFileSize" w:val="300"/>
  </w:docVars>
  <w:rsids>
    <w:rsidRoot w:val="00104952"/>
    <w:rsid w:val="000376B1"/>
    <w:rsid w:val="00051675"/>
    <w:rsid w:val="0010474C"/>
    <w:rsid w:val="00104952"/>
    <w:rsid w:val="00131E57"/>
    <w:rsid w:val="001A1499"/>
    <w:rsid w:val="001B11E0"/>
    <w:rsid w:val="00250D47"/>
    <w:rsid w:val="002832DA"/>
    <w:rsid w:val="00304322"/>
    <w:rsid w:val="003124FF"/>
    <w:rsid w:val="00360ECB"/>
    <w:rsid w:val="003C703A"/>
    <w:rsid w:val="004026F1"/>
    <w:rsid w:val="00412B1E"/>
    <w:rsid w:val="00416E3E"/>
    <w:rsid w:val="00426EC0"/>
    <w:rsid w:val="004521EA"/>
    <w:rsid w:val="004A6473"/>
    <w:rsid w:val="004C4C28"/>
    <w:rsid w:val="00504F7A"/>
    <w:rsid w:val="005229CC"/>
    <w:rsid w:val="00570863"/>
    <w:rsid w:val="005E3B7C"/>
    <w:rsid w:val="00604172"/>
    <w:rsid w:val="006121E2"/>
    <w:rsid w:val="006207C8"/>
    <w:rsid w:val="0063707E"/>
    <w:rsid w:val="0065238B"/>
    <w:rsid w:val="00657E16"/>
    <w:rsid w:val="00662BF6"/>
    <w:rsid w:val="006B2273"/>
    <w:rsid w:val="006C1EF6"/>
    <w:rsid w:val="006F4155"/>
    <w:rsid w:val="006F7502"/>
    <w:rsid w:val="00735913"/>
    <w:rsid w:val="00736447"/>
    <w:rsid w:val="007616BD"/>
    <w:rsid w:val="0076177A"/>
    <w:rsid w:val="0078753E"/>
    <w:rsid w:val="00796AB9"/>
    <w:rsid w:val="007C48FE"/>
    <w:rsid w:val="008170F8"/>
    <w:rsid w:val="00817AB2"/>
    <w:rsid w:val="00856D77"/>
    <w:rsid w:val="00866CFA"/>
    <w:rsid w:val="00871363"/>
    <w:rsid w:val="00884CA2"/>
    <w:rsid w:val="0089445D"/>
    <w:rsid w:val="008A12EA"/>
    <w:rsid w:val="008C7E0A"/>
    <w:rsid w:val="008F5063"/>
    <w:rsid w:val="00963BFD"/>
    <w:rsid w:val="00970517"/>
    <w:rsid w:val="00970558"/>
    <w:rsid w:val="009A6EA4"/>
    <w:rsid w:val="009D3006"/>
    <w:rsid w:val="009E5D9F"/>
    <w:rsid w:val="009F64F9"/>
    <w:rsid w:val="00A44C33"/>
    <w:rsid w:val="00AD3C02"/>
    <w:rsid w:val="00AE36CF"/>
    <w:rsid w:val="00AF5657"/>
    <w:rsid w:val="00B36644"/>
    <w:rsid w:val="00B43F7B"/>
    <w:rsid w:val="00B53F81"/>
    <w:rsid w:val="00BE5EE5"/>
    <w:rsid w:val="00C3379D"/>
    <w:rsid w:val="00C37E2F"/>
    <w:rsid w:val="00C42DE6"/>
    <w:rsid w:val="00C467EB"/>
    <w:rsid w:val="00C932D2"/>
    <w:rsid w:val="00CC73A9"/>
    <w:rsid w:val="00CC7E76"/>
    <w:rsid w:val="00CD7882"/>
    <w:rsid w:val="00CE0B87"/>
    <w:rsid w:val="00CF1149"/>
    <w:rsid w:val="00CF517E"/>
    <w:rsid w:val="00D1520D"/>
    <w:rsid w:val="00D973CE"/>
    <w:rsid w:val="00DE6261"/>
    <w:rsid w:val="00E200B9"/>
    <w:rsid w:val="00E52460"/>
    <w:rsid w:val="00F066AF"/>
    <w:rsid w:val="00F169D3"/>
    <w:rsid w:val="00F553FF"/>
    <w:rsid w:val="00F8033C"/>
    <w:rsid w:val="00F94618"/>
    <w:rsid w:val="00FA2AE3"/>
    <w:rsid w:val="00FC4D59"/>
    <w:rsid w:val="00FC6CA9"/>
    <w:rsid w:val="00FD3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D4E753"/>
  <w15:docId w15:val="{5085ECA1-527C-4B4C-9BAC-462A6CDAC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E" w:eastAsia="en-IE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before="60" w:after="60" w:line="240" w:lineRule="atLeast"/>
      <w:jc w:val="both"/>
    </w:pPr>
    <w:rPr>
      <w:lang w:eastAsia="en-US"/>
    </w:rPr>
  </w:style>
  <w:style w:type="paragraph" w:styleId="Heading1">
    <w:name w:val="heading 1"/>
    <w:basedOn w:val="Normal"/>
    <w:next w:val="BodyText"/>
    <w:qFormat/>
    <w:rsid w:val="00CD7882"/>
    <w:pPr>
      <w:keepNext/>
      <w:tabs>
        <w:tab w:val="left" w:pos="0"/>
        <w:tab w:val="num" w:pos="1080"/>
      </w:tabs>
      <w:spacing w:before="0" w:after="320" w:line="320" w:lineRule="atLeast"/>
      <w:jc w:val="left"/>
      <w:outlineLvl w:val="0"/>
    </w:pPr>
    <w:rPr>
      <w:rFonts w:ascii="Arial" w:hAnsi="Arial" w:cs="Arial"/>
      <w:sz w:val="28"/>
      <w:szCs w:val="28"/>
    </w:rPr>
  </w:style>
  <w:style w:type="paragraph" w:styleId="Heading2">
    <w:name w:val="heading 2"/>
    <w:basedOn w:val="Normal"/>
    <w:next w:val="BodyText"/>
    <w:qFormat/>
    <w:rsid w:val="00CD7882"/>
    <w:pPr>
      <w:keepNext/>
      <w:keepLines/>
      <w:tabs>
        <w:tab w:val="left" w:pos="0"/>
        <w:tab w:val="num" w:pos="1080"/>
        <w:tab w:val="num" w:pos="1440"/>
      </w:tabs>
      <w:spacing w:before="240"/>
      <w:jc w:val="left"/>
      <w:outlineLvl w:val="1"/>
    </w:pPr>
    <w:rPr>
      <w:rFonts w:ascii="Arial" w:hAnsi="Arial" w:cs="Arial"/>
      <w:sz w:val="26"/>
      <w:szCs w:val="26"/>
    </w:rPr>
  </w:style>
  <w:style w:type="paragraph" w:styleId="Heading3">
    <w:name w:val="heading 3"/>
    <w:basedOn w:val="Normal"/>
    <w:next w:val="BodyTextIndent"/>
    <w:qFormat/>
    <w:pPr>
      <w:keepNext/>
      <w:keepLines/>
      <w:numPr>
        <w:ilvl w:val="2"/>
        <w:numId w:val="1"/>
      </w:numPr>
      <w:spacing w:before="240" w:after="120"/>
      <w:ind w:left="-432"/>
      <w:jc w:val="left"/>
      <w:outlineLvl w:val="2"/>
    </w:pPr>
    <w:rPr>
      <w:rFonts w:ascii="Arial" w:hAnsi="Arial" w:cs="Arial"/>
      <w:b/>
      <w:bCs/>
      <w:color w:val="0A4E83"/>
      <w:sz w:val="22"/>
      <w:szCs w:val="22"/>
    </w:rPr>
  </w:style>
  <w:style w:type="paragraph" w:styleId="Heading4">
    <w:name w:val="heading 4"/>
    <w:basedOn w:val="Normal"/>
    <w:next w:val="BodyTextIndent"/>
    <w:qFormat/>
    <w:pPr>
      <w:keepNext/>
      <w:keepLines/>
      <w:numPr>
        <w:ilvl w:val="3"/>
        <w:numId w:val="1"/>
      </w:numPr>
      <w:spacing w:before="240" w:after="120"/>
      <w:ind w:left="-432"/>
      <w:jc w:val="left"/>
      <w:outlineLvl w:val="3"/>
    </w:pPr>
    <w:rPr>
      <w:rFonts w:ascii="Arial" w:hAnsi="Arial" w:cs="Arial"/>
      <w:color w:val="0A4E83"/>
      <w:sz w:val="22"/>
      <w:szCs w:val="22"/>
    </w:rPr>
  </w:style>
  <w:style w:type="paragraph" w:styleId="Heading5">
    <w:name w:val="heading 5"/>
    <w:basedOn w:val="Normal"/>
    <w:next w:val="BodyTextIndent"/>
    <w:qFormat/>
    <w:pPr>
      <w:keepNext/>
      <w:keepLines/>
      <w:numPr>
        <w:ilvl w:val="4"/>
        <w:numId w:val="1"/>
      </w:numPr>
      <w:spacing w:before="240" w:after="120"/>
      <w:ind w:left="-432"/>
      <w:jc w:val="left"/>
      <w:outlineLvl w:val="4"/>
    </w:pPr>
    <w:rPr>
      <w:rFonts w:ascii="Arial" w:hAnsi="Arial" w:cs="Arial"/>
      <w:color w:val="0A4E8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spacing w:after="120"/>
      <w:ind w:left="283"/>
    </w:pPr>
  </w:style>
  <w:style w:type="character" w:styleId="Strong">
    <w:name w:val="Strong"/>
    <w:qFormat/>
    <w:rPr>
      <w:b/>
      <w:bCs/>
    </w:rPr>
  </w:style>
  <w:style w:type="paragraph" w:styleId="BodyText">
    <w:name w:val="Body Text"/>
    <w:pPr>
      <w:snapToGrid w:val="0"/>
      <w:spacing w:before="60" w:after="60" w:line="240" w:lineRule="atLeast"/>
      <w:ind w:firstLine="245"/>
      <w:jc w:val="both"/>
    </w:pPr>
    <w:rPr>
      <w:lang w:eastAsia="en-US"/>
    </w:rPr>
  </w:style>
  <w:style w:type="paragraph" w:styleId="ListBullet">
    <w:name w:val="List Bullet"/>
    <w:basedOn w:val="Normal"/>
    <w:pPr>
      <w:numPr>
        <w:numId w:val="2"/>
      </w:numPr>
      <w:spacing w:before="0" w:after="0"/>
    </w:pPr>
  </w:style>
  <w:style w:type="paragraph" w:styleId="ListBullet2">
    <w:name w:val="List Bullet 2"/>
    <w:basedOn w:val="Normal"/>
    <w:pPr>
      <w:numPr>
        <w:ilvl w:val="1"/>
        <w:numId w:val="2"/>
      </w:numPr>
      <w:spacing w:before="0" w:after="0"/>
    </w:pPr>
  </w:style>
  <w:style w:type="paragraph" w:styleId="ListBullet3">
    <w:name w:val="List Bullet 3"/>
    <w:basedOn w:val="Normal"/>
    <w:pPr>
      <w:numPr>
        <w:ilvl w:val="2"/>
        <w:numId w:val="2"/>
      </w:numPr>
      <w:spacing w:before="0" w:after="0"/>
    </w:pPr>
  </w:style>
  <w:style w:type="paragraph" w:styleId="ListBullet4">
    <w:name w:val="List Bullet 4"/>
    <w:basedOn w:val="Normal"/>
    <w:pPr>
      <w:numPr>
        <w:ilvl w:val="3"/>
        <w:numId w:val="2"/>
      </w:numPr>
      <w:spacing w:before="0" w:after="0"/>
    </w:pPr>
    <w:rPr>
      <w:lang w:val="en-US"/>
    </w:rPr>
  </w:style>
  <w:style w:type="paragraph" w:styleId="ListNumber">
    <w:name w:val="List Number"/>
    <w:basedOn w:val="Normal"/>
    <w:pPr>
      <w:numPr>
        <w:ilvl w:val="1"/>
        <w:numId w:val="3"/>
      </w:numPr>
      <w:tabs>
        <w:tab w:val="num" w:pos="360"/>
      </w:tabs>
      <w:spacing w:before="0" w:after="0"/>
      <w:ind w:left="360"/>
    </w:pPr>
  </w:style>
  <w:style w:type="paragraph" w:styleId="ListContinue">
    <w:name w:val="List Continue"/>
    <w:basedOn w:val="Normal"/>
    <w:pPr>
      <w:spacing w:before="0" w:after="0"/>
      <w:ind w:left="360"/>
    </w:pPr>
  </w:style>
  <w:style w:type="paragraph" w:styleId="ListNumber2">
    <w:name w:val="List Number 2"/>
    <w:basedOn w:val="Normal"/>
    <w:pPr>
      <w:numPr>
        <w:ilvl w:val="2"/>
        <w:numId w:val="3"/>
      </w:numPr>
      <w:tabs>
        <w:tab w:val="num" w:pos="720"/>
      </w:tabs>
      <w:spacing w:before="0" w:after="0"/>
      <w:ind w:left="720"/>
    </w:pPr>
  </w:style>
  <w:style w:type="paragraph" w:styleId="ListContinue2">
    <w:name w:val="List Continue 2"/>
    <w:basedOn w:val="Normal"/>
    <w:pPr>
      <w:spacing w:before="0" w:after="0"/>
      <w:ind w:left="720"/>
    </w:pPr>
  </w:style>
  <w:style w:type="paragraph" w:styleId="ListNumber3">
    <w:name w:val="List Number 3"/>
    <w:basedOn w:val="Normal"/>
    <w:pPr>
      <w:numPr>
        <w:ilvl w:val="3"/>
        <w:numId w:val="3"/>
      </w:numPr>
      <w:tabs>
        <w:tab w:val="num" w:pos="1080"/>
      </w:tabs>
      <w:spacing w:before="0" w:after="0"/>
      <w:ind w:left="1080"/>
    </w:pPr>
  </w:style>
  <w:style w:type="paragraph" w:styleId="ListContinue3">
    <w:name w:val="List Continue 3"/>
    <w:basedOn w:val="Normal"/>
    <w:pPr>
      <w:spacing w:before="0" w:after="0"/>
      <w:ind w:left="1080"/>
    </w:pPr>
  </w:style>
  <w:style w:type="paragraph" w:styleId="ListNumber4">
    <w:name w:val="List Number 4"/>
    <w:basedOn w:val="Normal"/>
    <w:pPr>
      <w:numPr>
        <w:ilvl w:val="4"/>
        <w:numId w:val="3"/>
      </w:numPr>
      <w:tabs>
        <w:tab w:val="num" w:pos="1440"/>
      </w:tabs>
      <w:spacing w:before="0" w:after="0"/>
      <w:ind w:left="1440"/>
    </w:pPr>
  </w:style>
  <w:style w:type="paragraph" w:styleId="ListContinue4">
    <w:name w:val="List Continue 4"/>
    <w:basedOn w:val="Normal"/>
    <w:pPr>
      <w:spacing w:before="0" w:after="0"/>
      <w:ind w:left="1440"/>
    </w:pPr>
  </w:style>
  <w:style w:type="paragraph" w:styleId="Caption">
    <w:name w:val="caption"/>
    <w:basedOn w:val="Normal"/>
    <w:next w:val="BodyText"/>
    <w:qFormat/>
    <w:pPr>
      <w:numPr>
        <w:ilvl w:val="1"/>
        <w:numId w:val="4"/>
      </w:numPr>
      <w:tabs>
        <w:tab w:val="num" w:pos="1080"/>
      </w:tabs>
      <w:spacing w:line="240" w:lineRule="auto"/>
      <w:ind w:left="1080" w:hanging="1080"/>
      <w:jc w:val="left"/>
    </w:pPr>
    <w:rPr>
      <w:rFonts w:ascii="Arial" w:hAnsi="Arial" w:cs="Arial"/>
      <w:b/>
      <w:bCs/>
      <w:sz w:val="18"/>
      <w:szCs w:val="18"/>
    </w:rPr>
  </w:style>
  <w:style w:type="paragraph" w:customStyle="1" w:styleId="QFQuestion">
    <w:name w:val="QF Question"/>
    <w:basedOn w:val="Normal"/>
    <w:pPr>
      <w:keepNext/>
      <w:numPr>
        <w:ilvl w:val="1"/>
        <w:numId w:val="6"/>
      </w:numPr>
      <w:tabs>
        <w:tab w:val="num" w:pos="0"/>
        <w:tab w:val="num" w:pos="360"/>
        <w:tab w:val="num" w:pos="720"/>
      </w:tabs>
      <w:spacing w:before="240" w:after="40"/>
      <w:ind w:left="0" w:hanging="504"/>
      <w:jc w:val="left"/>
    </w:pPr>
    <w:rPr>
      <w:rFonts w:ascii="Arial" w:hAnsi="Arial" w:cs="Arial"/>
      <w:sz w:val="18"/>
      <w:szCs w:val="18"/>
    </w:rPr>
  </w:style>
  <w:style w:type="paragraph" w:customStyle="1" w:styleId="QFOptionReset">
    <w:name w:val="QF Option Reset"/>
    <w:basedOn w:val="Normal"/>
    <w:rsid w:val="00F553FF"/>
    <w:pPr>
      <w:numPr>
        <w:numId w:val="7"/>
      </w:numPr>
      <w:spacing w:before="0" w:after="0" w:line="240" w:lineRule="auto"/>
      <w:ind w:left="0"/>
      <w:jc w:val="center"/>
    </w:pPr>
    <w:rPr>
      <w:rFonts w:ascii="Arial" w:hAnsi="Arial" w:cs="Arial"/>
      <w:b/>
      <w:bCs/>
      <w:szCs w:val="18"/>
    </w:rPr>
  </w:style>
  <w:style w:type="paragraph" w:customStyle="1" w:styleId="QFOption">
    <w:name w:val="QF Option"/>
    <w:basedOn w:val="Normal"/>
    <w:pPr>
      <w:keepNext/>
      <w:numPr>
        <w:ilvl w:val="1"/>
        <w:numId w:val="7"/>
      </w:numPr>
      <w:tabs>
        <w:tab w:val="num" w:pos="288"/>
      </w:tabs>
      <w:ind w:left="60" w:right="60" w:firstLine="0"/>
      <w:jc w:val="left"/>
    </w:pPr>
    <w:rPr>
      <w:rFonts w:ascii="Arial" w:hAnsi="Arial" w:cs="Arial"/>
    </w:rPr>
  </w:style>
  <w:style w:type="paragraph" w:styleId="Title">
    <w:name w:val="Title"/>
    <w:basedOn w:val="Normal"/>
    <w:next w:val="BodyText"/>
    <w:qFormat/>
    <w:rsid w:val="009A6EA4"/>
    <w:pPr>
      <w:spacing w:before="100" w:beforeAutospacing="1" w:after="100" w:afterAutospacing="1" w:line="320" w:lineRule="atLeast"/>
      <w:jc w:val="left"/>
    </w:pPr>
    <w:rPr>
      <w:rFonts w:ascii="Arial" w:hAnsi="Arial" w:cs="Arial"/>
      <w:b/>
      <w:sz w:val="32"/>
      <w:szCs w:val="32"/>
    </w:rPr>
  </w:style>
  <w:style w:type="paragraph" w:styleId="Subtitle">
    <w:name w:val="Subtitle"/>
    <w:basedOn w:val="Normal"/>
    <w:qFormat/>
    <w:pPr>
      <w:spacing w:before="100" w:beforeAutospacing="1" w:after="100" w:afterAutospacing="1" w:line="280" w:lineRule="atLeast"/>
      <w:jc w:val="left"/>
    </w:pPr>
    <w:rPr>
      <w:rFonts w:ascii="Arial" w:hAnsi="Arial" w:cs="Arial"/>
      <w:sz w:val="28"/>
      <w:szCs w:val="28"/>
    </w:rPr>
  </w:style>
  <w:style w:type="paragraph" w:styleId="TOC1">
    <w:name w:val="toc 1"/>
    <w:basedOn w:val="Normal"/>
    <w:semiHidden/>
    <w:pPr>
      <w:spacing w:before="100" w:beforeAutospacing="1" w:after="100" w:afterAutospacing="1"/>
      <w:jc w:val="left"/>
    </w:pPr>
    <w:rPr>
      <w:sz w:val="24"/>
      <w:szCs w:val="24"/>
    </w:rPr>
  </w:style>
  <w:style w:type="paragraph" w:styleId="TOC2">
    <w:name w:val="toc 2"/>
    <w:basedOn w:val="Normal"/>
    <w:semiHidden/>
    <w:pPr>
      <w:pBdr>
        <w:top w:val="single" w:sz="4" w:space="0" w:color="auto"/>
        <w:bottom w:val="single" w:sz="4" w:space="1" w:color="auto"/>
      </w:pBdr>
      <w:tabs>
        <w:tab w:val="left" w:pos="504"/>
        <w:tab w:val="right" w:leader="dot" w:pos="7200"/>
      </w:tabs>
      <w:spacing w:before="120" w:after="0"/>
    </w:pPr>
    <w:rPr>
      <w:rFonts w:ascii="Arial" w:hAnsi="Arial" w:cs="Arial"/>
      <w:b/>
      <w:bCs/>
      <w:sz w:val="17"/>
      <w:szCs w:val="17"/>
    </w:rPr>
  </w:style>
  <w:style w:type="paragraph" w:styleId="FootnoteText">
    <w:name w:val="footnote text"/>
    <w:basedOn w:val="Normal"/>
    <w:semiHidden/>
  </w:style>
  <w:style w:type="paragraph" w:styleId="CommentText">
    <w:name w:val="annotation text"/>
    <w:basedOn w:val="Normal"/>
    <w:semiHidden/>
    <w:pPr>
      <w:spacing w:before="100" w:beforeAutospacing="1" w:after="100" w:afterAutospacing="1"/>
      <w:jc w:val="left"/>
    </w:pPr>
    <w:rPr>
      <w:sz w:val="24"/>
      <w:szCs w:val="24"/>
    </w:rPr>
  </w:style>
  <w:style w:type="paragraph" w:customStyle="1" w:styleId="BodyTextFirst">
    <w:name w:val="Body Text First"/>
    <w:basedOn w:val="BodyText"/>
    <w:pPr>
      <w:ind w:firstLine="0"/>
    </w:pPr>
  </w:style>
  <w:style w:type="paragraph" w:customStyle="1" w:styleId="QFFeedback">
    <w:name w:val="QF Feedback"/>
    <w:basedOn w:val="Normal"/>
    <w:rsid w:val="00C932D2"/>
    <w:pPr>
      <w:spacing w:before="100" w:beforeAutospacing="1" w:after="100" w:afterAutospacing="1"/>
      <w:jc w:val="left"/>
    </w:pPr>
    <w:rPr>
      <w:rFonts w:ascii="Arial" w:hAnsi="Arial" w:cs="Arial"/>
      <w:iCs/>
    </w:rPr>
  </w:style>
  <w:style w:type="paragraph" w:customStyle="1" w:styleId="QFGrade">
    <w:name w:val="QF Grade"/>
    <w:basedOn w:val="Normal"/>
    <w:pPr>
      <w:keepNext/>
      <w:spacing w:before="100" w:beforeAutospacing="1" w:after="100" w:afterAutospacing="1"/>
      <w:jc w:val="left"/>
    </w:pPr>
    <w:rPr>
      <w:rFonts w:ascii="Arial" w:hAnsi="Arial" w:cs="Arial"/>
      <w:i/>
      <w:iCs/>
      <w:color w:val="0A4E83"/>
      <w:sz w:val="18"/>
      <w:szCs w:val="18"/>
    </w:rPr>
  </w:style>
  <w:style w:type="paragraph" w:customStyle="1" w:styleId="QFType">
    <w:name w:val="QF Type"/>
    <w:basedOn w:val="Normal"/>
    <w:pPr>
      <w:keepNext/>
      <w:spacing w:before="100" w:beforeAutospacing="1" w:after="100" w:afterAutospacing="1"/>
      <w:jc w:val="left"/>
    </w:pPr>
    <w:rPr>
      <w:rFonts w:ascii="Arial" w:hAnsi="Arial" w:cs="Arial"/>
      <w:i/>
      <w:iCs/>
      <w:color w:val="0A4E83"/>
      <w:sz w:val="18"/>
      <w:szCs w:val="18"/>
      <w:lang w:eastAsia="ko-KR"/>
    </w:rPr>
  </w:style>
  <w:style w:type="paragraph" w:customStyle="1" w:styleId="QFItemNumber">
    <w:name w:val="QF Item Number"/>
    <w:basedOn w:val="Normal"/>
    <w:next w:val="Cell"/>
    <w:rsid w:val="00CC7E76"/>
    <w:pPr>
      <w:numPr>
        <w:numId w:val="14"/>
      </w:numPr>
      <w:spacing w:before="0" w:after="0" w:line="240" w:lineRule="auto"/>
      <w:jc w:val="left"/>
    </w:pPr>
    <w:rPr>
      <w:rFonts w:ascii="Arial" w:hAnsi="Arial" w:cs="Arial"/>
      <w:bCs/>
      <w:szCs w:val="18"/>
    </w:rPr>
  </w:style>
  <w:style w:type="paragraph" w:customStyle="1" w:styleId="Cell">
    <w:name w:val="Cell"/>
    <w:rsid w:val="00871363"/>
    <w:pPr>
      <w:keepNext/>
      <w:spacing w:before="20" w:after="40"/>
      <w:ind w:left="40" w:right="144"/>
    </w:pPr>
    <w:rPr>
      <w:rFonts w:ascii="Arial" w:hAnsi="Arial" w:cs="Arial"/>
      <w:szCs w:val="18"/>
      <w:lang w:eastAsia="en-US"/>
    </w:rPr>
  </w:style>
  <w:style w:type="paragraph" w:styleId="Header">
    <w:name w:val="header"/>
    <w:basedOn w:val="Normal"/>
    <w:pPr>
      <w:tabs>
        <w:tab w:val="right" w:pos="8306"/>
      </w:tabs>
      <w:spacing w:before="0" w:after="80"/>
      <w:ind w:left="-1440"/>
      <w:jc w:val="left"/>
    </w:pPr>
    <w:rPr>
      <w:rFonts w:ascii="Arial" w:hAnsi="Arial" w:cs="Arial"/>
      <w:b/>
      <w:bCs/>
      <w:sz w:val="16"/>
      <w:szCs w:val="16"/>
      <w:lang w:val="en-US"/>
    </w:rPr>
  </w:style>
  <w:style w:type="paragraph" w:styleId="Footer">
    <w:name w:val="footer"/>
    <w:basedOn w:val="Normal"/>
    <w:rsid w:val="00C3379D"/>
    <w:pPr>
      <w:tabs>
        <w:tab w:val="center" w:pos="5760"/>
        <w:tab w:val="right" w:pos="8029"/>
      </w:tabs>
      <w:spacing w:before="0" w:after="0"/>
      <w:ind w:left="1080" w:hanging="1080"/>
      <w:jc w:val="left"/>
    </w:pPr>
    <w:rPr>
      <w:rFonts w:ascii="Arial" w:hAnsi="Arial" w:cs="Arial"/>
      <w:sz w:val="14"/>
      <w:szCs w:val="14"/>
    </w:rPr>
  </w:style>
  <w:style w:type="paragraph" w:customStyle="1" w:styleId="TableHead">
    <w:name w:val="Table Head"/>
    <w:basedOn w:val="Normal"/>
    <w:rsid w:val="001B11E0"/>
    <w:pPr>
      <w:keepNext/>
      <w:spacing w:before="100" w:beforeAutospacing="1" w:after="100" w:afterAutospacing="1" w:line="200" w:lineRule="atLeast"/>
      <w:jc w:val="center"/>
    </w:pPr>
    <w:rPr>
      <w:rFonts w:ascii="Arial" w:hAnsi="Arial" w:cs="Arial"/>
      <w:b/>
      <w:bCs/>
      <w:szCs w:val="18"/>
    </w:rPr>
  </w:style>
  <w:style w:type="paragraph" w:customStyle="1" w:styleId="TableRowHead">
    <w:name w:val="Table Row Head"/>
    <w:basedOn w:val="Normal"/>
    <w:pPr>
      <w:keepNext/>
      <w:spacing w:before="100" w:beforeAutospacing="1" w:after="100" w:afterAutospacing="1" w:line="200" w:lineRule="atLeast"/>
      <w:jc w:val="left"/>
    </w:pPr>
    <w:rPr>
      <w:rFonts w:ascii="Arial" w:hAnsi="Arial" w:cs="Arial"/>
      <w:b/>
      <w:bCs/>
      <w:sz w:val="18"/>
      <w:szCs w:val="18"/>
    </w:rPr>
  </w:style>
  <w:style w:type="character" w:styleId="FootnoteReference">
    <w:name w:val="footnote reference"/>
    <w:semiHidden/>
    <w:rPr>
      <w:vertAlign w:val="superscript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table" w:styleId="TableGrid">
    <w:name w:val="Table Grid"/>
    <w:basedOn w:val="TableNormal"/>
    <w:rsid w:val="005E3B7C"/>
    <w:pPr>
      <w:spacing w:before="60" w:after="60" w:line="240" w:lineRule="atLeast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QFID">
    <w:name w:val="QF ID"/>
    <w:basedOn w:val="Normal"/>
    <w:rsid w:val="003C703A"/>
    <w:pPr>
      <w:keepNext/>
      <w:spacing w:before="100" w:beforeAutospacing="1" w:after="100" w:afterAutospacing="1"/>
      <w:jc w:val="left"/>
    </w:pPr>
    <w:rPr>
      <w:rFonts w:ascii="Arial" w:eastAsiaTheme="minorEastAsia" w:hAnsi="Arial" w:cs="Arial"/>
      <w:sz w:val="18"/>
      <w:szCs w:val="18"/>
      <w:lang w:eastAsia="zh-CN"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990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iso-8859-1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2R2\AppData\Roaming\Microsoft\Templates\moodleQuestio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moodleQuestion</Template>
  <TotalTime>40</TotalTime>
  <Pages>4</Pages>
  <Words>239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MoodleQuiz Style Template</vt:lpstr>
    </vt:vector>
  </TitlesOfParts>
  <Company>TU Dublin Tallaght</Company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MoodleQuiz Style Template</dc:title>
  <dc:creator>G2R2</dc:creator>
  <cp:lastModifiedBy>IQAC</cp:lastModifiedBy>
  <cp:revision>16</cp:revision>
  <cp:lastPrinted>2009-03-13T17:29:00Z</cp:lastPrinted>
  <dcterms:created xsi:type="dcterms:W3CDTF">2023-07-27T03:17:00Z</dcterms:created>
  <dcterms:modified xsi:type="dcterms:W3CDTF">2026-01-07T03:24:00Z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oodleURL">
    <vt:lpwstr>http://www.moodle2word.net/</vt:lpwstr>
  </property>
  <property fmtid="{D5CDD505-2E9C-101B-9397-08002B2CF9AE}" pid="3" name="DC.Type">
    <vt:lpwstr>Question</vt:lpwstr>
  </property>
  <property fmtid="{D5CDD505-2E9C-101B-9397-08002B2CF9AE}" pid="4" name="moodleQuestionSeqNum">
    <vt:i4>5</vt:i4>
  </property>
  <property fmtid="{D5CDD505-2E9C-101B-9397-08002B2CF9AE}" pid="5" name="moodleCourseID">
    <vt:lpwstr>2</vt:lpwstr>
  </property>
  <property fmtid="{D5CDD505-2E9C-101B-9397-08002B2CF9AE}" pid="6" name="moodleLanguage">
    <vt:lpwstr>en</vt:lpwstr>
  </property>
  <property fmtid="{D5CDD505-2E9C-101B-9397-08002B2CF9AE}" pid="7" name="moodleRelease">
    <vt:lpwstr>3.6</vt:lpwstr>
  </property>
  <property fmtid="{D5CDD505-2E9C-101B-9397-08002B2CF9AE}" pid="8" name="moodleQuestion">
    <vt:lpwstr>Question</vt:lpwstr>
  </property>
  <property fmtid="{D5CDD505-2E9C-101B-9397-08002B2CF9AE}" pid="9" name="moodleCategory">
    <vt:lpwstr>Category name</vt:lpwstr>
  </property>
  <property fmtid="{D5CDD505-2E9C-101B-9397-08002B2CF9AE}" pid="10" name="GrammarlyDocumentId">
    <vt:lpwstr>6b5d3710-b421-4812-acb3-c6dbb368361f</vt:lpwstr>
  </property>
</Properties>
</file>