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6A7CB" w14:textId="4E542D98" w:rsidR="003124FF" w:rsidRPr="00B36644" w:rsidRDefault="00412B1E" w:rsidP="009A6EA4">
      <w:pPr>
        <w:pStyle w:val="Title"/>
        <w:rPr>
          <w:color w:val="403152" w:themeColor="accent4" w:themeShade="80"/>
        </w:rPr>
      </w:pPr>
      <w:r w:rsidRPr="00B36644">
        <w:rPr>
          <w:color w:val="403152" w:themeColor="accent4" w:themeShade="80"/>
        </w:rPr>
        <w:t>Component 1 – QUIZ Template</w:t>
      </w:r>
    </w:p>
    <w:p w14:paraId="09BFFF33" w14:textId="2C9325E9" w:rsidR="00051675" w:rsidRPr="00051675" w:rsidRDefault="00051675" w:rsidP="00051675">
      <w:pPr>
        <w:pStyle w:val="Heading1"/>
      </w:pPr>
      <w:r>
        <w:t>[</w:t>
      </w:r>
      <w:r w:rsidR="00250D47" w:rsidRPr="00F066AF">
        <w:rPr>
          <w:b/>
          <w:bCs/>
          <w:color w:val="548DD4" w:themeColor="text2" w:themeTint="99"/>
        </w:rPr>
        <w:t xml:space="preserve">K1 </w:t>
      </w:r>
      <w:r w:rsidR="009D3006">
        <w:rPr>
          <w:b/>
          <w:bCs/>
          <w:color w:val="548DD4" w:themeColor="text2" w:themeTint="99"/>
        </w:rPr>
        <w:t xml:space="preserve">- Enter the </w:t>
      </w:r>
      <w:r w:rsidR="00250D47" w:rsidRPr="00F066AF">
        <w:rPr>
          <w:b/>
          <w:bCs/>
          <w:color w:val="548DD4" w:themeColor="text2" w:themeTint="99"/>
        </w:rPr>
        <w:t>Course Code</w:t>
      </w:r>
      <w:r>
        <w:t>]</w:t>
      </w:r>
    </w:p>
    <w:p w14:paraId="5F3C3582" w14:textId="77777777" w:rsidR="00B36644" w:rsidRDefault="00B36644" w:rsidP="00B36644">
      <w:pPr>
        <w:pStyle w:val="Heading2"/>
      </w:pPr>
      <w:r>
        <w:t xml:space="preserve">Q-01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6FF680FD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D9A57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6B47B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3B0A244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F4D7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C9DAF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5E938C50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B29B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68C9F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13D7EF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C7CFB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65C111F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ABED0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72507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C5453D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2025A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3EF4B701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AC6F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0895C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3728A2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9E9A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827CA9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D8252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D5F48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DCF852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F06E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3EB4A0A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37C73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A207D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75D5E04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C639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1FFBED46" w14:textId="3F86189A" w:rsidR="00B36644" w:rsidRDefault="00B36644" w:rsidP="00B36644"/>
    <w:p w14:paraId="1289B72A" w14:textId="4DE288E1" w:rsidR="00B36644" w:rsidRDefault="00B36644" w:rsidP="00B36644">
      <w:pPr>
        <w:pStyle w:val="Heading2"/>
      </w:pPr>
      <w:r>
        <w:t xml:space="preserve">Q-02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7F6DDF8A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472D7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67EDF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032EACAA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5A99E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8EF3D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11425B24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29D66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D1466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E84836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1EF9E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494F6E5B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F2648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C667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6D36939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89DED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722260E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96A0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6827D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B78C25D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5322A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2445BEE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D64FA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8E7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D31DF59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22AEF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055F368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8B673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C2528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6A3F07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0E507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166A9959" w14:textId="25A75A2E" w:rsidR="00B36644" w:rsidRDefault="00B36644" w:rsidP="00B36644"/>
    <w:p w14:paraId="22AD2AA8" w14:textId="42205134" w:rsidR="00B36644" w:rsidRDefault="00B36644" w:rsidP="00B36644">
      <w:pPr>
        <w:pStyle w:val="Heading2"/>
      </w:pPr>
      <w:r>
        <w:t xml:space="preserve">Q-03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5D9172AB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A3324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8CA31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1C1730CD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90528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79837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7AF09EE4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7F281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F0405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5AA26C1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DAC87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0859A7D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C879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A81F4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91815E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C20F8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2B3D1E2A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852C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C38D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57D71E4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6ECF4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B7DE64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FCB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DA89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B94D8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ED428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DE582E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7801E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AC854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BE418A8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2AC36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203B6C0E" w14:textId="48DB0E30" w:rsidR="00B36644" w:rsidRDefault="00B36644" w:rsidP="00B36644"/>
    <w:p w14:paraId="4BDC60E0" w14:textId="39EA9090" w:rsidR="00B36644" w:rsidRDefault="00B36644" w:rsidP="00B36644">
      <w:pPr>
        <w:pStyle w:val="Heading2"/>
      </w:pPr>
      <w:r>
        <w:lastRenderedPageBreak/>
        <w:t xml:space="preserve">Q-04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5B2174D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D59C0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F590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2877AEC6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C7303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0D31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0639F386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8AE96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E6B63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BFA85F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215C4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26836C88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FFDC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7613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5904C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9D815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720B86C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75B2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08E0E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769358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F4BCC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86856EC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DB36B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8DBEC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DB9D495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D4EE4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6FCE67F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B6A42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84D9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115EECD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710DB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16BC2B78" w14:textId="5C784B38" w:rsidR="00B36644" w:rsidRDefault="00B36644" w:rsidP="00B36644"/>
    <w:p w14:paraId="7C7D0FF1" w14:textId="24981B8E" w:rsidR="00B36644" w:rsidRDefault="00B36644" w:rsidP="00B36644">
      <w:pPr>
        <w:pStyle w:val="Heading2"/>
      </w:pPr>
      <w:r>
        <w:t xml:space="preserve">Q-05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3FE34471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99C4A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DB9F3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7967CAA3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5807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F024C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609E346B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5D5CA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7628D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20C8F98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81EE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6780085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DC61D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606D3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C30A0A7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FCB88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6B88135A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7C3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74ECA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9263CF3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1E81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08B85B1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B5164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E402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5009F78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27D2A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E87E2D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9ED4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BE3F7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565300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F75D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0DEA9C5B" w14:textId="4E170F80" w:rsidR="00B36644" w:rsidRDefault="00B36644" w:rsidP="00B36644"/>
    <w:p w14:paraId="4092EDD3" w14:textId="2FBA85D4" w:rsidR="00B36644" w:rsidRDefault="00B36644" w:rsidP="00B36644">
      <w:pPr>
        <w:pStyle w:val="Heading2"/>
      </w:pPr>
      <w:r>
        <w:t xml:space="preserve">Q-06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25CC16E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A9F20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788E9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5A44BFA0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787F7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E5B9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0B94D8A3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839AA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8EEC0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5FBF3DF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78DBA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1B399466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7A44D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71BEE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77739E6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50E7C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5C715766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ECF8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BD93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078D9CB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7E6E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3B0AC61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2CD8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490D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D3529D2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26A7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7313BA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89F7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29203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E28494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091AC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65BA8BD2" w14:textId="16C9D959" w:rsidR="00B36644" w:rsidRDefault="00B36644" w:rsidP="00B36644"/>
    <w:p w14:paraId="239BA65F" w14:textId="7E818CAA" w:rsidR="00B36644" w:rsidRDefault="00B36644" w:rsidP="00B36644">
      <w:pPr>
        <w:pStyle w:val="Heading2"/>
      </w:pPr>
      <w:r>
        <w:t xml:space="preserve">Q-07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1774E0E7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A4961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DD0ED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444ADE15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B85C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19556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5908FA72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69D4E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6C5C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072FA03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E10D8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4FA1305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CC84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CE020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CCF27A2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03D01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031C1E69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7954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9652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BB16CE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ACA35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7E0516F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75CB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D9A2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D4F8C55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75B44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0BBCBD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FFF91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C29BB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9A9AC6B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87BA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58A3EBD8" w14:textId="4F88F191" w:rsidR="00B36644" w:rsidRDefault="00B36644" w:rsidP="00B36644"/>
    <w:p w14:paraId="76C997B7" w14:textId="1896A2BD" w:rsidR="00B36644" w:rsidRDefault="00B36644" w:rsidP="00B36644">
      <w:pPr>
        <w:pStyle w:val="Heading2"/>
      </w:pPr>
      <w:r>
        <w:lastRenderedPageBreak/>
        <w:t xml:space="preserve">Q-08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14BCD8A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E2D62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FE3A4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12B519DC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062D9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CF30C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4D6B9CD4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DC232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FD79F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DFFD857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B3276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78AF01E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C4131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DB5EA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08A5EF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25FB9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0B57A20A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86A48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24012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7A0CC6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D76E9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72B2EBD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0017F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630E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E3E66CF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ACDB9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1380241B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F6193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F365E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75988E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4258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53A8336C" w14:textId="35F5D648" w:rsidR="00B36644" w:rsidRDefault="00B36644" w:rsidP="00B36644"/>
    <w:p w14:paraId="7C4BE1D0" w14:textId="75686618" w:rsidR="00B36644" w:rsidRDefault="00B36644" w:rsidP="00B36644">
      <w:pPr>
        <w:pStyle w:val="Heading2"/>
      </w:pPr>
      <w:r>
        <w:t xml:space="preserve">Q-09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4DB29FD8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2EC24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9D30F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61CF253F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B008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10E52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384D7481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4CA56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32707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EDCEC98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D4DC5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63A0DDF0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B4F1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69B46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BCF8573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F6F61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6F97171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F2A36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33448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1E97FC1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6E18A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4F6C5930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EA548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76471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4D5201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DC2F1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24F7F3C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664C7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4CDB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8046110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6126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332A6405" w14:textId="5750E932" w:rsidR="00B36644" w:rsidRDefault="00B36644" w:rsidP="00B36644"/>
    <w:p w14:paraId="19BEED82" w14:textId="20979FD1" w:rsidR="00B36644" w:rsidRDefault="00B36644" w:rsidP="00B36644">
      <w:pPr>
        <w:pStyle w:val="Heading2"/>
      </w:pPr>
      <w:r>
        <w:t xml:space="preserve">Q-10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B36644" w14:paraId="0BDB4C3C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A6526" w14:textId="77777777" w:rsidR="00B36644" w:rsidRDefault="00B36644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7433D" w14:textId="77777777" w:rsidR="00B36644" w:rsidRDefault="00B36644" w:rsidP="007B3D26">
            <w:pPr>
              <w:pStyle w:val="QFType"/>
            </w:pPr>
            <w:r>
              <w:t>MC</w:t>
            </w:r>
          </w:p>
        </w:tc>
      </w:tr>
      <w:tr w:rsidR="00B36644" w14:paraId="78FD3CE0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861CD" w14:textId="77777777" w:rsidR="00B36644" w:rsidRDefault="00B36644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CE4AB" w14:textId="77777777" w:rsidR="00B36644" w:rsidRDefault="00B36644" w:rsidP="007B3D26">
            <w:pPr>
              <w:pStyle w:val="Cell"/>
            </w:pPr>
            <w:r>
              <w:t>1</w:t>
            </w:r>
          </w:p>
        </w:tc>
      </w:tr>
      <w:tr w:rsidR="00B36644" w14:paraId="63D6D38F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54587" w14:textId="77777777" w:rsidR="00B36644" w:rsidRDefault="00B36644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9121B" w14:textId="77777777" w:rsidR="00B36644" w:rsidRDefault="00B36644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842EA" w14:textId="77777777" w:rsidR="00B36644" w:rsidRDefault="00B36644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BF230" w14:textId="77777777" w:rsidR="00B36644" w:rsidRDefault="00B36644" w:rsidP="007B3D26">
            <w:pPr>
              <w:pStyle w:val="TableHead"/>
            </w:pPr>
            <w:r>
              <w:t>Grade</w:t>
            </w:r>
          </w:p>
        </w:tc>
      </w:tr>
      <w:tr w:rsidR="00B36644" w14:paraId="21034F95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EF0A9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369D2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A5F82BD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78AC3" w14:textId="77777777" w:rsidR="00B36644" w:rsidRDefault="00B36644" w:rsidP="007B3D26">
            <w:pPr>
              <w:pStyle w:val="QFGrade"/>
            </w:pPr>
            <w:r>
              <w:t>100</w:t>
            </w:r>
          </w:p>
        </w:tc>
      </w:tr>
      <w:tr w:rsidR="00B36644" w14:paraId="58F3E41C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0BA9C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39DFA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C607F94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AF8B3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57161A6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2F465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8195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F06287E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C2AE2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  <w:tr w:rsidR="00B36644" w14:paraId="28067F9C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F0C3A" w14:textId="77777777" w:rsidR="00B36644" w:rsidRDefault="00B36644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4D2C1" w14:textId="77777777" w:rsidR="00B36644" w:rsidRDefault="00B36644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6960D1C" w14:textId="77777777" w:rsidR="00B36644" w:rsidRDefault="00B36644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19A3B" w14:textId="77777777" w:rsidR="00B36644" w:rsidRDefault="00B36644" w:rsidP="007B3D26">
            <w:pPr>
              <w:pStyle w:val="QFGrade"/>
            </w:pPr>
            <w:r>
              <w:t>0</w:t>
            </w:r>
          </w:p>
        </w:tc>
      </w:tr>
    </w:tbl>
    <w:p w14:paraId="560F0851" w14:textId="7FF5BE7B" w:rsidR="00B36644" w:rsidRDefault="00B36644" w:rsidP="00B36644"/>
    <w:p w14:paraId="4759B7E2" w14:textId="0C8C009F" w:rsidR="00CF1149" w:rsidRDefault="00CF1149" w:rsidP="00CF1149">
      <w:pPr>
        <w:pStyle w:val="Heading2"/>
      </w:pPr>
      <w:r>
        <w:t xml:space="preserve">Q-11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CF1149" w14:paraId="0D1F85DF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03C01" w14:textId="77777777" w:rsidR="00CF1149" w:rsidRDefault="00CF1149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AE993" w14:textId="77777777" w:rsidR="00CF1149" w:rsidRDefault="00CF1149" w:rsidP="007B3D26">
            <w:pPr>
              <w:pStyle w:val="QFType"/>
            </w:pPr>
            <w:r>
              <w:t>MC</w:t>
            </w:r>
          </w:p>
        </w:tc>
      </w:tr>
      <w:tr w:rsidR="00CF1149" w14:paraId="3547B9CC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6AD8" w14:textId="77777777" w:rsidR="00CF1149" w:rsidRDefault="00CF1149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2A81A" w14:textId="77777777" w:rsidR="00CF1149" w:rsidRDefault="00CF1149" w:rsidP="007B3D26">
            <w:pPr>
              <w:pStyle w:val="Cell"/>
            </w:pPr>
            <w:r>
              <w:t>1</w:t>
            </w:r>
          </w:p>
        </w:tc>
      </w:tr>
      <w:tr w:rsidR="00CF1149" w14:paraId="7BE0046D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FA479" w14:textId="77777777" w:rsidR="00CF1149" w:rsidRDefault="00CF1149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575DF" w14:textId="77777777" w:rsidR="00CF1149" w:rsidRDefault="00CF1149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FC7C387" w14:textId="77777777" w:rsidR="00CF1149" w:rsidRDefault="00CF1149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4F1E0" w14:textId="77777777" w:rsidR="00CF1149" w:rsidRDefault="00CF1149" w:rsidP="007B3D26">
            <w:pPr>
              <w:pStyle w:val="TableHead"/>
            </w:pPr>
            <w:r>
              <w:t>Grade</w:t>
            </w:r>
          </w:p>
        </w:tc>
      </w:tr>
      <w:tr w:rsidR="00CF1149" w14:paraId="4EC80DF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6B292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D774F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E66FD98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B9FA3" w14:textId="77777777" w:rsidR="00CF1149" w:rsidRDefault="00CF1149" w:rsidP="007B3D26">
            <w:pPr>
              <w:pStyle w:val="QFGrade"/>
            </w:pPr>
            <w:r>
              <w:t>100</w:t>
            </w:r>
          </w:p>
        </w:tc>
      </w:tr>
      <w:tr w:rsidR="00CF1149" w14:paraId="3A7F8CFE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C0608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04A2F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4FAA87E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EC52F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4A0875D2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0BBD9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349ED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E77D7A0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7D663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4A8EDBB4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CDBAC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41BEB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7CFD651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DDA5D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</w:tbl>
    <w:p w14:paraId="658F71E3" w14:textId="77777777" w:rsidR="00CF1149" w:rsidRDefault="00CF1149" w:rsidP="00CF1149"/>
    <w:p w14:paraId="1199763D" w14:textId="4B110813" w:rsidR="00CF1149" w:rsidRDefault="00CF1149" w:rsidP="00B36644"/>
    <w:p w14:paraId="42A6B921" w14:textId="1BC68483" w:rsidR="00CF1149" w:rsidRDefault="00CF1149" w:rsidP="00CF1149">
      <w:pPr>
        <w:pStyle w:val="Heading2"/>
      </w:pPr>
      <w:r>
        <w:lastRenderedPageBreak/>
        <w:t xml:space="preserve">Q-12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CF1149" w14:paraId="1F3B704B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911FD" w14:textId="77777777" w:rsidR="00CF1149" w:rsidRDefault="00CF1149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3D913" w14:textId="77777777" w:rsidR="00CF1149" w:rsidRDefault="00CF1149" w:rsidP="007B3D26">
            <w:pPr>
              <w:pStyle w:val="QFType"/>
            </w:pPr>
            <w:r>
              <w:t>MC</w:t>
            </w:r>
          </w:p>
        </w:tc>
      </w:tr>
      <w:tr w:rsidR="00CF1149" w14:paraId="35AF42D9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F9E2D" w14:textId="77777777" w:rsidR="00CF1149" w:rsidRDefault="00CF1149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3EF46" w14:textId="77777777" w:rsidR="00CF1149" w:rsidRDefault="00CF1149" w:rsidP="007B3D26">
            <w:pPr>
              <w:pStyle w:val="Cell"/>
            </w:pPr>
            <w:r>
              <w:t>1</w:t>
            </w:r>
          </w:p>
        </w:tc>
      </w:tr>
      <w:tr w:rsidR="00CF1149" w14:paraId="3D203383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44066" w14:textId="77777777" w:rsidR="00CF1149" w:rsidRDefault="00CF1149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73A0E" w14:textId="77777777" w:rsidR="00CF1149" w:rsidRDefault="00CF1149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8B2358" w14:textId="77777777" w:rsidR="00CF1149" w:rsidRDefault="00CF1149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7D556" w14:textId="77777777" w:rsidR="00CF1149" w:rsidRDefault="00CF1149" w:rsidP="007B3D26">
            <w:pPr>
              <w:pStyle w:val="TableHead"/>
            </w:pPr>
            <w:r>
              <w:t>Grade</w:t>
            </w:r>
          </w:p>
        </w:tc>
      </w:tr>
      <w:tr w:rsidR="00CF1149" w14:paraId="33B3F9B0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4F851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6F918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5DED401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7EC61" w14:textId="77777777" w:rsidR="00CF1149" w:rsidRDefault="00CF1149" w:rsidP="007B3D26">
            <w:pPr>
              <w:pStyle w:val="QFGrade"/>
            </w:pPr>
            <w:r>
              <w:t>100</w:t>
            </w:r>
          </w:p>
        </w:tc>
      </w:tr>
      <w:tr w:rsidR="00CF1149" w14:paraId="16330036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EB479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E5024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0B521D0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EECE6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61CD87F9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BC420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FD56C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96B42E3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1D037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20F5772F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64BED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B8F3A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AB26C87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A4352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</w:tbl>
    <w:p w14:paraId="03EA0A1D" w14:textId="77777777" w:rsidR="00CF1149" w:rsidRDefault="00CF1149" w:rsidP="00CF1149"/>
    <w:p w14:paraId="676FAF58" w14:textId="4492AB50" w:rsidR="00CF1149" w:rsidRDefault="00CF1149" w:rsidP="00B36644"/>
    <w:p w14:paraId="58CD802A" w14:textId="1F6A0412" w:rsidR="00CF1149" w:rsidRDefault="00CF1149" w:rsidP="00CF1149">
      <w:pPr>
        <w:pStyle w:val="Heading2"/>
      </w:pPr>
      <w:r>
        <w:t xml:space="preserve">Q-13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CF1149" w14:paraId="6B99D926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AB25C" w14:textId="77777777" w:rsidR="00CF1149" w:rsidRDefault="00CF1149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94ADD" w14:textId="77777777" w:rsidR="00CF1149" w:rsidRDefault="00CF1149" w:rsidP="007B3D26">
            <w:pPr>
              <w:pStyle w:val="QFType"/>
            </w:pPr>
            <w:r>
              <w:t>MC</w:t>
            </w:r>
          </w:p>
        </w:tc>
      </w:tr>
      <w:tr w:rsidR="00CF1149" w14:paraId="401A4B76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C70FB" w14:textId="77777777" w:rsidR="00CF1149" w:rsidRDefault="00CF1149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70F7F" w14:textId="77777777" w:rsidR="00CF1149" w:rsidRDefault="00CF1149" w:rsidP="007B3D26">
            <w:pPr>
              <w:pStyle w:val="Cell"/>
            </w:pPr>
            <w:r>
              <w:t>1</w:t>
            </w:r>
          </w:p>
        </w:tc>
      </w:tr>
      <w:tr w:rsidR="00CF1149" w14:paraId="5D550755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DBCEB" w14:textId="77777777" w:rsidR="00CF1149" w:rsidRDefault="00CF1149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54F0D" w14:textId="77777777" w:rsidR="00CF1149" w:rsidRDefault="00CF1149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8466ABB" w14:textId="77777777" w:rsidR="00CF1149" w:rsidRDefault="00CF1149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96CF0" w14:textId="77777777" w:rsidR="00CF1149" w:rsidRDefault="00CF1149" w:rsidP="007B3D26">
            <w:pPr>
              <w:pStyle w:val="TableHead"/>
            </w:pPr>
            <w:r>
              <w:t>Grade</w:t>
            </w:r>
          </w:p>
        </w:tc>
      </w:tr>
      <w:tr w:rsidR="00CF1149" w14:paraId="5E104B98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7210C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B82AF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212554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1D25E" w14:textId="77777777" w:rsidR="00CF1149" w:rsidRDefault="00CF1149" w:rsidP="007B3D26">
            <w:pPr>
              <w:pStyle w:val="QFGrade"/>
            </w:pPr>
            <w:r>
              <w:t>100</w:t>
            </w:r>
          </w:p>
        </w:tc>
      </w:tr>
      <w:tr w:rsidR="00CF1149" w14:paraId="79CCDB3D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0F231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811D4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860A532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E24F6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279E169F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3A653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09F08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EB1F0C9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F4B06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2BF18EAF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6ABE6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841A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11A280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3E62A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</w:tbl>
    <w:p w14:paraId="6CFB969B" w14:textId="77777777" w:rsidR="00CF1149" w:rsidRDefault="00CF1149" w:rsidP="00CF1149"/>
    <w:p w14:paraId="412AEA33" w14:textId="68C6FF3C" w:rsidR="00CF1149" w:rsidRDefault="00CF1149" w:rsidP="00CF1149">
      <w:pPr>
        <w:pStyle w:val="Heading2"/>
      </w:pPr>
      <w:r>
        <w:t xml:space="preserve">Q-14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CF1149" w14:paraId="4006497A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78131" w14:textId="77777777" w:rsidR="00CF1149" w:rsidRDefault="00CF1149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40665" w14:textId="77777777" w:rsidR="00CF1149" w:rsidRDefault="00CF1149" w:rsidP="007B3D26">
            <w:pPr>
              <w:pStyle w:val="QFType"/>
            </w:pPr>
            <w:r>
              <w:t>MC</w:t>
            </w:r>
          </w:p>
        </w:tc>
      </w:tr>
      <w:tr w:rsidR="00CF1149" w14:paraId="27BBB400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D9FAB" w14:textId="77777777" w:rsidR="00CF1149" w:rsidRDefault="00CF1149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32E7F" w14:textId="77777777" w:rsidR="00CF1149" w:rsidRDefault="00CF1149" w:rsidP="007B3D26">
            <w:pPr>
              <w:pStyle w:val="Cell"/>
            </w:pPr>
            <w:r>
              <w:t>1</w:t>
            </w:r>
          </w:p>
        </w:tc>
      </w:tr>
      <w:tr w:rsidR="00CF1149" w14:paraId="7B95D5D3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53332" w14:textId="77777777" w:rsidR="00CF1149" w:rsidRDefault="00CF1149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A0524" w14:textId="77777777" w:rsidR="00CF1149" w:rsidRDefault="00CF1149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6641935" w14:textId="77777777" w:rsidR="00CF1149" w:rsidRDefault="00CF1149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7EC02" w14:textId="77777777" w:rsidR="00CF1149" w:rsidRDefault="00CF1149" w:rsidP="007B3D26">
            <w:pPr>
              <w:pStyle w:val="TableHead"/>
            </w:pPr>
            <w:r>
              <w:t>Grade</w:t>
            </w:r>
          </w:p>
        </w:tc>
      </w:tr>
      <w:tr w:rsidR="00CF1149" w14:paraId="1526C327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8FC55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52C4F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1ADF7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B995A" w14:textId="77777777" w:rsidR="00CF1149" w:rsidRDefault="00CF1149" w:rsidP="007B3D26">
            <w:pPr>
              <w:pStyle w:val="QFGrade"/>
            </w:pPr>
            <w:r>
              <w:t>100</w:t>
            </w:r>
          </w:p>
        </w:tc>
      </w:tr>
      <w:tr w:rsidR="00CF1149" w14:paraId="782BC043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95E27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DAD5F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430FFFC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944A9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41012B20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BC55F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FB13E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404F684C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0FE1B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3D877157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31E1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67AFB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008946D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2D7A3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</w:tbl>
    <w:p w14:paraId="1013EA61" w14:textId="77777777" w:rsidR="00CF1149" w:rsidRDefault="00CF1149" w:rsidP="00CF1149"/>
    <w:p w14:paraId="49C2FF6B" w14:textId="77777777" w:rsidR="00CF1149" w:rsidRDefault="00CF1149" w:rsidP="00B36644"/>
    <w:p w14:paraId="353A9D67" w14:textId="44F9EA7A" w:rsidR="00CF1149" w:rsidRDefault="00CF1149" w:rsidP="00CF1149">
      <w:pPr>
        <w:pStyle w:val="Heading2"/>
      </w:pPr>
      <w:r>
        <w:t xml:space="preserve">Q-15 – </w:t>
      </w:r>
      <w:r w:rsidRPr="00B36644">
        <w:rPr>
          <w:b/>
          <w:bCs/>
          <w:color w:val="E36C0A" w:themeColor="accent6" w:themeShade="BF"/>
        </w:rPr>
        <w:t>K1</w:t>
      </w:r>
      <w:r>
        <w:t xml:space="preserve"> (MC)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452"/>
        <w:gridCol w:w="1543"/>
        <w:gridCol w:w="666"/>
      </w:tblGrid>
      <w:tr w:rsidR="00CF1149" w14:paraId="42CB56DE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554E2" w14:textId="77777777" w:rsidR="00CF1149" w:rsidRDefault="00CF1149" w:rsidP="007B3D26">
            <w:pPr>
              <w:pStyle w:val="Cell"/>
            </w:pPr>
            <w:r>
              <w:t>[Question text]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61B1F" w14:textId="77777777" w:rsidR="00CF1149" w:rsidRDefault="00CF1149" w:rsidP="007B3D26">
            <w:pPr>
              <w:pStyle w:val="QFType"/>
            </w:pPr>
            <w:r>
              <w:t>MC</w:t>
            </w:r>
          </w:p>
        </w:tc>
      </w:tr>
      <w:tr w:rsidR="00CF1149" w14:paraId="1278B9D6" w14:textId="77777777" w:rsidTr="007B3D26">
        <w:trPr>
          <w:cantSplit/>
          <w:tblHeader/>
        </w:trPr>
        <w:tc>
          <w:tcPr>
            <w:tcW w:w="7631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05DFD" w14:textId="77777777" w:rsidR="00CF1149" w:rsidRDefault="00CF1149" w:rsidP="007B3D26">
            <w:pPr>
              <w:pStyle w:val="TableRowHead"/>
              <w:jc w:val="right"/>
            </w:pPr>
            <w:r>
              <w:t>Default mark: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27680" w14:textId="77777777" w:rsidR="00CF1149" w:rsidRDefault="00CF1149" w:rsidP="007B3D26">
            <w:pPr>
              <w:pStyle w:val="Cell"/>
            </w:pPr>
            <w:r>
              <w:t>1</w:t>
            </w:r>
          </w:p>
        </w:tc>
      </w:tr>
      <w:tr w:rsidR="00CF1149" w14:paraId="694BD932" w14:textId="77777777" w:rsidTr="007B3D26">
        <w:trPr>
          <w:cantSplit/>
          <w:tblHeader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DF619" w14:textId="77777777" w:rsidR="00CF1149" w:rsidRDefault="00CF1149" w:rsidP="007B3D26">
            <w:pPr>
              <w:pStyle w:val="QFOptionReset"/>
            </w:pPr>
            <w:r>
              <w:t>#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6EF21" w14:textId="77777777" w:rsidR="00CF1149" w:rsidRDefault="00CF1149" w:rsidP="007B3D26">
            <w:pPr>
              <w:pStyle w:val="TableHead"/>
            </w:pPr>
            <w:r>
              <w:t>Answers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D209ADB" w14:textId="77777777" w:rsidR="00CF1149" w:rsidRDefault="00CF1149" w:rsidP="007B3D26">
            <w:pPr>
              <w:pStyle w:val="TableHead"/>
            </w:pPr>
            <w:r>
              <w:t>Feedback</w:t>
            </w: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1A38B" w14:textId="77777777" w:rsidR="00CF1149" w:rsidRDefault="00CF1149" w:rsidP="007B3D26">
            <w:pPr>
              <w:pStyle w:val="TableHead"/>
            </w:pPr>
            <w:r>
              <w:t>Grade</w:t>
            </w:r>
          </w:p>
        </w:tc>
      </w:tr>
      <w:tr w:rsidR="00CF1149" w14:paraId="7AC816C6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83ADE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7191D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76B256F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7DA21" w14:textId="77777777" w:rsidR="00CF1149" w:rsidRDefault="00CF1149" w:rsidP="007B3D26">
            <w:pPr>
              <w:pStyle w:val="QFGrade"/>
            </w:pPr>
            <w:r>
              <w:t>100</w:t>
            </w:r>
          </w:p>
        </w:tc>
      </w:tr>
      <w:tr w:rsidR="00CF1149" w14:paraId="7152FA51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B49F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419FE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A660421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9648A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69F45FA6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9DCC1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69E2B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A9ED174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63678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  <w:tr w:rsidR="00CF1149" w14:paraId="746D5777" w14:textId="77777777" w:rsidTr="007B3D26">
        <w:trPr>
          <w:cantSplit/>
        </w:trPr>
        <w:tc>
          <w:tcPr>
            <w:tcW w:w="6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65D23" w14:textId="77777777" w:rsidR="00CF1149" w:rsidRDefault="00CF1149" w:rsidP="007B3D26">
            <w:pPr>
              <w:pStyle w:val="QFOption"/>
              <w:spacing w:line="220" w:lineRule="atLeast"/>
            </w:pPr>
            <w:r>
              <w:t> </w:t>
            </w:r>
          </w:p>
        </w:tc>
        <w:tc>
          <w:tcPr>
            <w:tcW w:w="54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EEE5" w14:textId="77777777" w:rsidR="00CF1149" w:rsidRDefault="00CF1149" w:rsidP="007B3D26">
            <w:pPr>
              <w:pStyle w:val="Cell"/>
            </w:pP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3EC7F3D" w14:textId="77777777" w:rsidR="00CF1149" w:rsidRDefault="00CF1149" w:rsidP="007B3D26">
            <w:pPr>
              <w:pStyle w:val="QFFeedback"/>
            </w:pPr>
          </w:p>
        </w:tc>
        <w:tc>
          <w:tcPr>
            <w:tcW w:w="6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A1BE8" w14:textId="77777777" w:rsidR="00CF1149" w:rsidRDefault="00CF1149" w:rsidP="007B3D26">
            <w:pPr>
              <w:pStyle w:val="QFGrade"/>
            </w:pPr>
            <w:r>
              <w:t>0</w:t>
            </w:r>
          </w:p>
        </w:tc>
      </w:tr>
    </w:tbl>
    <w:p w14:paraId="27F2ADAF" w14:textId="2F437053" w:rsidR="00CF1149" w:rsidRDefault="00CF1149" w:rsidP="004B1167">
      <w:pPr>
        <w:pStyle w:val="Heading1"/>
      </w:pPr>
    </w:p>
    <w:p w14:paraId="4EDE2030" w14:textId="77777777" w:rsidR="00C467EB" w:rsidRPr="00C467EB" w:rsidRDefault="00C467EB" w:rsidP="00C467EB"/>
    <w:sectPr w:rsidR="00C467EB" w:rsidRPr="00C467EB" w:rsidSect="006B22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7D963" w14:textId="77777777" w:rsidR="002A4D53" w:rsidRDefault="002A4D53" w:rsidP="00C3379D">
      <w:pPr>
        <w:spacing w:before="0" w:after="0" w:line="240" w:lineRule="auto"/>
      </w:pPr>
      <w:r>
        <w:separator/>
      </w:r>
    </w:p>
  </w:endnote>
  <w:endnote w:type="continuationSeparator" w:id="0">
    <w:p w14:paraId="3EA79700" w14:textId="77777777" w:rsidR="002A4D53" w:rsidRDefault="002A4D53" w:rsidP="00C337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3FCBD" w14:textId="77777777" w:rsidR="00CC7E76" w:rsidRDefault="00CC7E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940D6" w14:textId="77777777" w:rsidR="00CC7E76" w:rsidRDefault="00CC7E76">
    <w:pPr>
      <w:pStyle w:val="Footer"/>
    </w:pP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856D7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840C6" w14:textId="77777777" w:rsidR="00CC7E76" w:rsidRDefault="00CC7E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48159" w14:textId="77777777" w:rsidR="002A4D53" w:rsidRDefault="002A4D53" w:rsidP="00C3379D">
      <w:pPr>
        <w:spacing w:before="0" w:after="0" w:line="240" w:lineRule="auto"/>
      </w:pPr>
      <w:r>
        <w:separator/>
      </w:r>
    </w:p>
  </w:footnote>
  <w:footnote w:type="continuationSeparator" w:id="0">
    <w:p w14:paraId="14708F76" w14:textId="77777777" w:rsidR="002A4D53" w:rsidRDefault="002A4D53" w:rsidP="00C3379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B3DA0" w14:textId="77777777" w:rsidR="00CC7E76" w:rsidRDefault="00CC7E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63C1B" w14:textId="77777777" w:rsidR="00CC7E76" w:rsidRDefault="00CC7E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AD884" w14:textId="77777777" w:rsidR="00CC7E76" w:rsidRDefault="00CC7E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3BF6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5E101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E102"/>
    <w:multiLevelType w:val="multilevel"/>
    <w:tmpl w:val="EED63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5E104"/>
    <w:multiLevelType w:val="multilevel"/>
    <w:tmpl w:val="4D02BAD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pStyle w:val="ListNumber2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pStyle w:val="ListNumber3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pStyle w:val="ListNumber4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5E106"/>
    <w:multiLevelType w:val="multilevel"/>
    <w:tmpl w:val="D362163E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aption"/>
      <w:lvlText w:val="Figur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5E107"/>
    <w:multiLevelType w:val="multilevel"/>
    <w:tmpl w:val="8D963698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Tabl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5E10A"/>
    <w:multiLevelType w:val="multilevel"/>
    <w:tmpl w:val="C952C1BC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QFQuestion"/>
      <w:lvlText w:val="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5E10C"/>
    <w:multiLevelType w:val="multilevel"/>
    <w:tmpl w:val="E5B4DDE8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5E10D"/>
    <w:multiLevelType w:val="multilevel"/>
    <w:tmpl w:val="AD785382"/>
    <w:lvl w:ilvl="0">
      <w:start w:val="1"/>
      <w:numFmt w:val="non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5E111"/>
    <w:multiLevelType w:val="multilevel"/>
    <w:tmpl w:val="0CDCBC40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suff w:val="nothing"/>
      <w:lvlText w:val="%2."/>
      <w:lvlJc w:val="left"/>
      <w:pPr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27070"/>
    <w:multiLevelType w:val="singleLevel"/>
    <w:tmpl w:val="8F9A7206"/>
    <w:lvl w:ilvl="0">
      <w:start w:val="1"/>
      <w:numFmt w:val="lowerLetter"/>
      <w:lvlText w:val="%1."/>
      <w:legacy w:legacy="1" w:legacySpace="0" w:legacyIndent="360"/>
      <w:lvlJc w:val="left"/>
      <w:pPr>
        <w:ind w:left="717" w:hanging="360"/>
      </w:pPr>
    </w:lvl>
  </w:abstractNum>
  <w:abstractNum w:abstractNumId="11" w15:restartNumberingAfterBreak="0">
    <w:nsid w:val="1F7B5977"/>
    <w:multiLevelType w:val="multilevel"/>
    <w:tmpl w:val="EBB2AB5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46FC7"/>
    <w:multiLevelType w:val="hybridMultilevel"/>
    <w:tmpl w:val="C742CB8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E5483"/>
    <w:multiLevelType w:val="hybridMultilevel"/>
    <w:tmpl w:val="DD06C712"/>
    <w:lvl w:ilvl="0" w:tplc="DE26EEAC">
      <w:start w:val="1"/>
      <w:numFmt w:val="decimalZero"/>
      <w:pStyle w:val="QFItem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yawcMaxFileSize" w:val="300"/>
  </w:docVars>
  <w:rsids>
    <w:rsidRoot w:val="00104952"/>
    <w:rsid w:val="000376B1"/>
    <w:rsid w:val="00051675"/>
    <w:rsid w:val="0010474C"/>
    <w:rsid w:val="00104952"/>
    <w:rsid w:val="001A1499"/>
    <w:rsid w:val="001B11E0"/>
    <w:rsid w:val="00250D47"/>
    <w:rsid w:val="002832DA"/>
    <w:rsid w:val="00283B72"/>
    <w:rsid w:val="002A4D53"/>
    <w:rsid w:val="00304322"/>
    <w:rsid w:val="003124FF"/>
    <w:rsid w:val="00360ECB"/>
    <w:rsid w:val="003C703A"/>
    <w:rsid w:val="004026F1"/>
    <w:rsid w:val="00412B1E"/>
    <w:rsid w:val="00416E3E"/>
    <w:rsid w:val="00426EC0"/>
    <w:rsid w:val="004521EA"/>
    <w:rsid w:val="004A6473"/>
    <w:rsid w:val="004B1167"/>
    <w:rsid w:val="004C4C28"/>
    <w:rsid w:val="00504F7A"/>
    <w:rsid w:val="005229CC"/>
    <w:rsid w:val="00563085"/>
    <w:rsid w:val="00570863"/>
    <w:rsid w:val="005E3B7C"/>
    <w:rsid w:val="00604172"/>
    <w:rsid w:val="006207C8"/>
    <w:rsid w:val="0063707E"/>
    <w:rsid w:val="0065238B"/>
    <w:rsid w:val="00657E16"/>
    <w:rsid w:val="006B2273"/>
    <w:rsid w:val="006C1EF6"/>
    <w:rsid w:val="006F4155"/>
    <w:rsid w:val="006F7502"/>
    <w:rsid w:val="00735913"/>
    <w:rsid w:val="00736447"/>
    <w:rsid w:val="007616BD"/>
    <w:rsid w:val="0076177A"/>
    <w:rsid w:val="0078753E"/>
    <w:rsid w:val="00796AB9"/>
    <w:rsid w:val="00817AB2"/>
    <w:rsid w:val="00856D77"/>
    <w:rsid w:val="00866CFA"/>
    <w:rsid w:val="00871363"/>
    <w:rsid w:val="00884CA2"/>
    <w:rsid w:val="0089445D"/>
    <w:rsid w:val="008A12EA"/>
    <w:rsid w:val="008F5063"/>
    <w:rsid w:val="00963BFD"/>
    <w:rsid w:val="00970517"/>
    <w:rsid w:val="00970558"/>
    <w:rsid w:val="009A6EA4"/>
    <w:rsid w:val="009D3006"/>
    <w:rsid w:val="009E5D9F"/>
    <w:rsid w:val="009F64F9"/>
    <w:rsid w:val="00A44C33"/>
    <w:rsid w:val="00AD3C02"/>
    <w:rsid w:val="00AE36CF"/>
    <w:rsid w:val="00AF5657"/>
    <w:rsid w:val="00B36644"/>
    <w:rsid w:val="00B43F7B"/>
    <w:rsid w:val="00B53F81"/>
    <w:rsid w:val="00BE5EE5"/>
    <w:rsid w:val="00C3379D"/>
    <w:rsid w:val="00C37E2F"/>
    <w:rsid w:val="00C42DE6"/>
    <w:rsid w:val="00C467EB"/>
    <w:rsid w:val="00C932D2"/>
    <w:rsid w:val="00CC73A9"/>
    <w:rsid w:val="00CC7E76"/>
    <w:rsid w:val="00CD7882"/>
    <w:rsid w:val="00CE0B87"/>
    <w:rsid w:val="00CF1149"/>
    <w:rsid w:val="00D1520D"/>
    <w:rsid w:val="00D973CE"/>
    <w:rsid w:val="00DE6261"/>
    <w:rsid w:val="00E200B9"/>
    <w:rsid w:val="00E52460"/>
    <w:rsid w:val="00F066AF"/>
    <w:rsid w:val="00F169D3"/>
    <w:rsid w:val="00F553FF"/>
    <w:rsid w:val="00F8033C"/>
    <w:rsid w:val="00F94618"/>
    <w:rsid w:val="00FC4D59"/>
    <w:rsid w:val="00FC6CA9"/>
    <w:rsid w:val="00FD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4E753"/>
  <w15:docId w15:val="{5085ECA1-527C-4B4C-9BAC-462A6CDA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 w:after="60" w:line="240" w:lineRule="atLeast"/>
      <w:jc w:val="both"/>
    </w:pPr>
    <w:rPr>
      <w:lang w:eastAsia="en-US"/>
    </w:rPr>
  </w:style>
  <w:style w:type="paragraph" w:styleId="Heading1">
    <w:name w:val="heading 1"/>
    <w:basedOn w:val="Normal"/>
    <w:next w:val="BodyText"/>
    <w:qFormat/>
    <w:rsid w:val="00CD7882"/>
    <w:pPr>
      <w:keepNext/>
      <w:tabs>
        <w:tab w:val="left" w:pos="0"/>
        <w:tab w:val="num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"/>
    <w:qFormat/>
    <w:rsid w:val="00CD7882"/>
    <w:pPr>
      <w:keepNext/>
      <w:keepLines/>
      <w:tabs>
        <w:tab w:val="left" w:pos="0"/>
        <w:tab w:val="num" w:pos="1080"/>
        <w:tab w:val="num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after="120"/>
      <w:ind w:left="283"/>
    </w:pPr>
  </w:style>
  <w:style w:type="character" w:styleId="Strong">
    <w:name w:val="Strong"/>
    <w:qFormat/>
    <w:rPr>
      <w:b/>
      <w:bCs/>
    </w:rPr>
  </w:style>
  <w:style w:type="paragraph" w:styleId="BodyText">
    <w:name w:val="Body Text"/>
    <w:pPr>
      <w:snapToGrid w:val="0"/>
      <w:spacing w:before="60" w:after="60" w:line="240" w:lineRule="atLeast"/>
      <w:ind w:firstLine="245"/>
      <w:jc w:val="both"/>
    </w:pPr>
    <w:rPr>
      <w:lang w:eastAsia="en-US"/>
    </w:rPr>
  </w:style>
  <w:style w:type="paragraph" w:styleId="ListBullet">
    <w:name w:val="List Bullet"/>
    <w:basedOn w:val="Normal"/>
    <w:pPr>
      <w:numPr>
        <w:numId w:val="2"/>
      </w:numPr>
      <w:spacing w:before="0" w:after="0"/>
    </w:pPr>
  </w:style>
  <w:style w:type="paragraph" w:styleId="ListBullet2">
    <w:name w:val="List Bullet 2"/>
    <w:basedOn w:val="Normal"/>
    <w:pPr>
      <w:numPr>
        <w:ilvl w:val="1"/>
        <w:numId w:val="2"/>
      </w:numPr>
      <w:spacing w:before="0" w:after="0"/>
    </w:pPr>
  </w:style>
  <w:style w:type="paragraph" w:styleId="ListBullet3">
    <w:name w:val="List Bullet 3"/>
    <w:basedOn w:val="Normal"/>
    <w:pPr>
      <w:numPr>
        <w:ilvl w:val="2"/>
        <w:numId w:val="2"/>
      </w:numPr>
      <w:spacing w:before="0" w:after="0"/>
    </w:pPr>
  </w:style>
  <w:style w:type="paragraph" w:styleId="ListBullet4">
    <w:name w:val="List Bullet 4"/>
    <w:basedOn w:val="Normal"/>
    <w:pPr>
      <w:numPr>
        <w:ilvl w:val="3"/>
        <w:numId w:val="2"/>
      </w:numPr>
      <w:spacing w:before="0" w:after="0"/>
    </w:pPr>
    <w:rPr>
      <w:lang w:val="en-US"/>
    </w:rPr>
  </w:style>
  <w:style w:type="paragraph" w:styleId="ListNumber">
    <w:name w:val="List Number"/>
    <w:basedOn w:val="Normal"/>
    <w:pPr>
      <w:numPr>
        <w:ilvl w:val="1"/>
        <w:numId w:val="3"/>
      </w:numPr>
      <w:tabs>
        <w:tab w:val="num" w:pos="360"/>
      </w:tabs>
      <w:spacing w:before="0" w:after="0"/>
      <w:ind w:left="360"/>
    </w:pPr>
  </w:style>
  <w:style w:type="paragraph" w:styleId="ListContinue">
    <w:name w:val="List Continue"/>
    <w:basedOn w:val="Normal"/>
    <w:pPr>
      <w:spacing w:before="0" w:after="0"/>
      <w:ind w:left="360"/>
    </w:pPr>
  </w:style>
  <w:style w:type="paragraph" w:styleId="ListNumber2">
    <w:name w:val="List Number 2"/>
    <w:basedOn w:val="Normal"/>
    <w:pPr>
      <w:numPr>
        <w:ilvl w:val="2"/>
        <w:numId w:val="3"/>
      </w:numPr>
      <w:tabs>
        <w:tab w:val="num" w:pos="720"/>
      </w:tabs>
      <w:spacing w:before="0" w:after="0"/>
      <w:ind w:left="720"/>
    </w:pPr>
  </w:style>
  <w:style w:type="paragraph" w:styleId="ListContinue2">
    <w:name w:val="List Continue 2"/>
    <w:basedOn w:val="Normal"/>
    <w:pPr>
      <w:spacing w:before="0" w:after="0"/>
      <w:ind w:left="720"/>
    </w:pPr>
  </w:style>
  <w:style w:type="paragraph" w:styleId="ListNumber3">
    <w:name w:val="List Number 3"/>
    <w:basedOn w:val="Normal"/>
    <w:pPr>
      <w:numPr>
        <w:ilvl w:val="3"/>
        <w:numId w:val="3"/>
      </w:numPr>
      <w:tabs>
        <w:tab w:val="num" w:pos="1080"/>
      </w:tabs>
      <w:spacing w:before="0" w:after="0"/>
      <w:ind w:left="1080"/>
    </w:pPr>
  </w:style>
  <w:style w:type="paragraph" w:styleId="ListContinue3">
    <w:name w:val="List Continue 3"/>
    <w:basedOn w:val="Normal"/>
    <w:pPr>
      <w:spacing w:before="0" w:after="0"/>
      <w:ind w:left="1080"/>
    </w:pPr>
  </w:style>
  <w:style w:type="paragraph" w:styleId="ListNumber4">
    <w:name w:val="List Number 4"/>
    <w:basedOn w:val="Normal"/>
    <w:pPr>
      <w:numPr>
        <w:ilvl w:val="4"/>
        <w:numId w:val="3"/>
      </w:numPr>
      <w:tabs>
        <w:tab w:val="num" w:pos="1440"/>
      </w:tabs>
      <w:spacing w:before="0" w:after="0"/>
      <w:ind w:left="1440"/>
    </w:pPr>
  </w:style>
  <w:style w:type="paragraph" w:styleId="ListContinue4">
    <w:name w:val="List Continue 4"/>
    <w:basedOn w:val="Normal"/>
    <w:pPr>
      <w:spacing w:before="0" w:after="0"/>
      <w:ind w:left="1440"/>
    </w:pPr>
  </w:style>
  <w:style w:type="paragraph" w:styleId="Caption">
    <w:name w:val="caption"/>
    <w:basedOn w:val="Normal"/>
    <w:next w:val="BodyText"/>
    <w:qFormat/>
    <w:pPr>
      <w:numPr>
        <w:ilvl w:val="1"/>
        <w:numId w:val="4"/>
      </w:numPr>
      <w:tabs>
        <w:tab w:val="num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rsid w:val="00F553FF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  <w:szCs w:val="18"/>
    </w:rPr>
  </w:style>
  <w:style w:type="paragraph" w:customStyle="1" w:styleId="QFOption">
    <w:name w:val="QF Option"/>
    <w:basedOn w:val="Normal"/>
    <w:pPr>
      <w:keepNext/>
      <w:numPr>
        <w:ilvl w:val="1"/>
        <w:numId w:val="7"/>
      </w:numPr>
      <w:tabs>
        <w:tab w:val="num" w:pos="288"/>
      </w:tabs>
      <w:ind w:left="60" w:right="60" w:firstLine="0"/>
      <w:jc w:val="left"/>
    </w:pPr>
    <w:rPr>
      <w:rFonts w:ascii="Arial" w:hAnsi="Arial" w:cs="Arial"/>
    </w:rPr>
  </w:style>
  <w:style w:type="paragraph" w:styleId="Title">
    <w:name w:val="Title"/>
    <w:basedOn w:val="Normal"/>
    <w:next w:val="BodyText"/>
    <w:qFormat/>
    <w:rsid w:val="009A6EA4"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Subtitle">
    <w:name w:val="Subtitle"/>
    <w:basedOn w:val="Normal"/>
    <w:qFormat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paragraph" w:styleId="TOC1">
    <w:name w:val="toc 1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semiHidden/>
    <w:pPr>
      <w:pBdr>
        <w:top w:val="single" w:sz="4" w:space="0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semiHidden/>
  </w:style>
  <w:style w:type="paragraph" w:styleId="CommentText">
    <w:name w:val="annotation text"/>
    <w:basedOn w:val="Normal"/>
    <w:semiHidden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BodyTextFirst">
    <w:name w:val="Body Text First"/>
    <w:basedOn w:val="BodyText"/>
    <w:pPr>
      <w:ind w:firstLine="0"/>
    </w:pPr>
  </w:style>
  <w:style w:type="paragraph" w:customStyle="1" w:styleId="QFFeedback">
    <w:name w:val="QF Feedback"/>
    <w:basedOn w:val="Normal"/>
    <w:rsid w:val="00C932D2"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QFGrade">
    <w:name w:val="QF Grad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ItemNumber">
    <w:name w:val="QF Item Number"/>
    <w:basedOn w:val="Normal"/>
    <w:next w:val="Cell"/>
    <w:rsid w:val="00CC7E76"/>
    <w:pPr>
      <w:numPr>
        <w:numId w:val="14"/>
      </w:numPr>
      <w:spacing w:before="0" w:after="0" w:line="240" w:lineRule="auto"/>
      <w:jc w:val="left"/>
    </w:pPr>
    <w:rPr>
      <w:rFonts w:ascii="Arial" w:hAnsi="Arial" w:cs="Arial"/>
      <w:bCs/>
      <w:szCs w:val="18"/>
    </w:rPr>
  </w:style>
  <w:style w:type="paragraph" w:customStyle="1" w:styleId="Cell">
    <w:name w:val="Cell"/>
    <w:rsid w:val="00871363"/>
    <w:pPr>
      <w:keepNext/>
      <w:spacing w:before="20" w:after="40"/>
      <w:ind w:left="40" w:right="144"/>
    </w:pPr>
    <w:rPr>
      <w:rFonts w:ascii="Arial" w:hAnsi="Arial" w:cs="Arial"/>
      <w:szCs w:val="18"/>
      <w:lang w:eastAsia="en-US"/>
    </w:rPr>
  </w:style>
  <w:style w:type="paragraph" w:styleId="Header">
    <w:name w:val="header"/>
    <w:basedOn w:val="Normal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Footer">
    <w:name w:val="footer"/>
    <w:basedOn w:val="Normal"/>
    <w:rsid w:val="00C3379D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paragraph" w:customStyle="1" w:styleId="TableHead">
    <w:name w:val="Table Head"/>
    <w:basedOn w:val="Normal"/>
    <w:rsid w:val="001B11E0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5E3B7C"/>
    <w:pPr>
      <w:spacing w:before="60" w:after="60"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FID">
    <w:name w:val="QF ID"/>
    <w:basedOn w:val="Normal"/>
    <w:rsid w:val="003C703A"/>
    <w:pPr>
      <w:keepNext/>
      <w:spacing w:before="100" w:beforeAutospacing="1" w:after="100" w:afterAutospacing="1"/>
      <w:jc w:val="left"/>
    </w:pPr>
    <w:rPr>
      <w:rFonts w:ascii="Arial" w:eastAsiaTheme="minorEastAsia" w:hAnsi="Arial" w:cs="Arial"/>
      <w:sz w:val="18"/>
      <w:szCs w:val="18"/>
      <w:lang w:eastAsia="zh-CN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2R2\AppData\Roaming\Microsoft\Templates\moodleQues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moodleQuestion.dotx</Template>
  <TotalTime>0</TotalTime>
  <Pages>4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MoodleQuiz Style Template</vt:lpstr>
    </vt:vector>
  </TitlesOfParts>
  <Company>TU Dublin Tallaght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MoodleQuiz Style Template</dc:title>
  <dc:creator>G2R2</dc:creator>
  <cp:lastModifiedBy>George Roy</cp:lastModifiedBy>
  <cp:revision>2</cp:revision>
  <cp:lastPrinted>2009-03-13T17:29:00Z</cp:lastPrinted>
  <dcterms:created xsi:type="dcterms:W3CDTF">2023-08-04T22:33:00Z</dcterms:created>
  <dcterms:modified xsi:type="dcterms:W3CDTF">2023-08-04T22:33:00Z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5</vt:i4>
  </property>
  <property fmtid="{D5CDD505-2E9C-101B-9397-08002B2CF9AE}" pid="5" name="moodleCourseID">
    <vt:lpwstr>2</vt:lpwstr>
  </property>
  <property fmtid="{D5CDD505-2E9C-101B-9397-08002B2CF9AE}" pid="6" name="moodleLanguage">
    <vt:lpwstr>en</vt:lpwstr>
  </property>
  <property fmtid="{D5CDD505-2E9C-101B-9397-08002B2CF9AE}" pid="7" name="moodleRelease">
    <vt:lpwstr>3.6</vt:lpwstr>
  </property>
  <property fmtid="{D5CDD505-2E9C-101B-9397-08002B2CF9AE}" pid="8" name="moodleQuestion">
    <vt:lpwstr>Question</vt:lpwstr>
  </property>
  <property fmtid="{D5CDD505-2E9C-101B-9397-08002B2CF9AE}" pid="9" name="moodleCategory">
    <vt:lpwstr>Category name</vt:lpwstr>
  </property>
</Properties>
</file>